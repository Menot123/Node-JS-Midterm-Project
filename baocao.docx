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E8C2DF" w14:textId="77777777" w:rsidR="003218FF" w:rsidRPr="00B10E7E" w:rsidRDefault="003218FF" w:rsidP="00382634">
      <w:pPr>
        <w:suppressAutoHyphens/>
        <w:autoSpaceDE w:val="0"/>
        <w:autoSpaceDN w:val="0"/>
        <w:adjustRightInd w:val="0"/>
        <w:ind w:firstLine="72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4588D7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DD1778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7E3E969" w14:textId="77777777" w:rsidR="003218FF" w:rsidRPr="00B10E7E" w:rsidRDefault="003218FF" w:rsidP="003218FF">
      <w:pPr>
        <w:suppressAutoHyphens/>
        <w:autoSpaceDE w:val="0"/>
        <w:autoSpaceDN w:val="0"/>
        <w:adjustRightInd w:val="0"/>
        <w:ind w:firstLine="720"/>
        <w:jc w:val="center"/>
        <w:rPr>
          <w:lang w:val="en"/>
        </w:rPr>
      </w:pPr>
    </w:p>
    <w:p w14:paraId="5D7E39C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9E13B7A" wp14:editId="40B37FB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7BA94A" w14:textId="77777777" w:rsidR="003218FF" w:rsidRPr="00B10E7E" w:rsidRDefault="003218FF" w:rsidP="003218FF">
      <w:pPr>
        <w:suppressAutoHyphens/>
        <w:autoSpaceDE w:val="0"/>
        <w:autoSpaceDN w:val="0"/>
        <w:adjustRightInd w:val="0"/>
        <w:ind w:firstLine="720"/>
        <w:rPr>
          <w:b/>
          <w:bCs/>
          <w:sz w:val="28"/>
          <w:szCs w:val="28"/>
          <w:lang w:val="en"/>
        </w:rPr>
      </w:pPr>
    </w:p>
    <w:p w14:paraId="66B98204" w14:textId="5EFE233D" w:rsidR="007341C3" w:rsidRDefault="007341C3" w:rsidP="007341C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w:t>
      </w:r>
      <w:r w:rsidR="004E15AB">
        <w:rPr>
          <w:b/>
          <w:bCs/>
          <w:sz w:val="32"/>
          <w:szCs w:val="32"/>
          <w:lang w:val="en"/>
        </w:rPr>
        <w:t>GIỮA KÌ</w:t>
      </w:r>
      <w:r>
        <w:rPr>
          <w:b/>
          <w:bCs/>
          <w:sz w:val="32"/>
          <w:szCs w:val="32"/>
          <w:lang w:val="en"/>
        </w:rPr>
        <w:t xml:space="preserve"> MÔN</w:t>
      </w:r>
    </w:p>
    <w:p w14:paraId="791A4A7B" w14:textId="554317CB" w:rsidR="003218FF" w:rsidRPr="00B10E7E" w:rsidRDefault="007341C3" w:rsidP="007341C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PHÁT TRIỂN ỨNG DỤNG WEB VỚI NODEJS</w:t>
      </w:r>
    </w:p>
    <w:p w14:paraId="51906487" w14:textId="4CCF1A34" w:rsidR="003218FF" w:rsidRPr="00382634" w:rsidRDefault="007E7FF7" w:rsidP="0038263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0B393DA" w14:textId="5F26894F" w:rsidR="003218FF" w:rsidRPr="00FF785E" w:rsidRDefault="00FF785E" w:rsidP="00FF785E">
      <w:pPr>
        <w:suppressAutoHyphens/>
        <w:autoSpaceDE w:val="0"/>
        <w:autoSpaceDN w:val="0"/>
        <w:adjustRightInd w:val="0"/>
        <w:spacing w:line="360" w:lineRule="auto"/>
        <w:ind w:firstLine="720"/>
        <w:jc w:val="center"/>
        <w:rPr>
          <w:b/>
          <w:bCs/>
          <w:sz w:val="48"/>
          <w:szCs w:val="48"/>
          <w:lang w:val="en"/>
        </w:rPr>
      </w:pPr>
      <w:r w:rsidRPr="00FF785E">
        <w:rPr>
          <w:b/>
          <w:bCs/>
          <w:sz w:val="48"/>
          <w:szCs w:val="48"/>
          <w:lang w:val="en"/>
        </w:rPr>
        <w:t>R</w:t>
      </w:r>
      <w:r w:rsidR="00402229">
        <w:rPr>
          <w:b/>
          <w:bCs/>
          <w:sz w:val="48"/>
          <w:szCs w:val="48"/>
          <w:lang w:val="en"/>
        </w:rPr>
        <w:t>EAL</w:t>
      </w:r>
      <w:r w:rsidRPr="00FF785E">
        <w:rPr>
          <w:b/>
          <w:bCs/>
          <w:sz w:val="48"/>
          <w:szCs w:val="48"/>
          <w:lang w:val="en"/>
        </w:rPr>
        <w:t>-</w:t>
      </w:r>
      <w:r w:rsidR="00402229">
        <w:rPr>
          <w:b/>
          <w:bCs/>
          <w:sz w:val="48"/>
          <w:szCs w:val="48"/>
          <w:lang w:val="en"/>
        </w:rPr>
        <w:t>TIME</w:t>
      </w:r>
      <w:r w:rsidRPr="00FF785E">
        <w:rPr>
          <w:b/>
          <w:bCs/>
          <w:sz w:val="48"/>
          <w:szCs w:val="48"/>
          <w:lang w:val="en"/>
        </w:rPr>
        <w:t xml:space="preserve"> C</w:t>
      </w:r>
      <w:r w:rsidR="00402229">
        <w:rPr>
          <w:b/>
          <w:bCs/>
          <w:sz w:val="48"/>
          <w:szCs w:val="48"/>
          <w:lang w:val="en"/>
        </w:rPr>
        <w:t>HAT</w:t>
      </w:r>
      <w:r>
        <w:rPr>
          <w:b/>
          <w:bCs/>
          <w:sz w:val="48"/>
          <w:szCs w:val="48"/>
          <w:lang w:val="en"/>
        </w:rPr>
        <w:t xml:space="preserve"> </w:t>
      </w:r>
      <w:r w:rsidRPr="00FF785E">
        <w:rPr>
          <w:b/>
          <w:bCs/>
          <w:sz w:val="48"/>
          <w:szCs w:val="48"/>
          <w:lang w:val="en"/>
        </w:rPr>
        <w:t>A</w:t>
      </w:r>
      <w:r w:rsidR="00402229">
        <w:rPr>
          <w:b/>
          <w:bCs/>
          <w:sz w:val="48"/>
          <w:szCs w:val="48"/>
          <w:lang w:val="en"/>
        </w:rPr>
        <w:t>PPLICATION</w:t>
      </w:r>
      <w:r w:rsidR="00291721">
        <w:rPr>
          <w:sz w:val="28"/>
          <w:szCs w:val="28"/>
          <w:lang w:val="en"/>
        </w:rPr>
        <w:t xml:space="preserve"> </w:t>
      </w:r>
    </w:p>
    <w:p w14:paraId="43F7BF6D" w14:textId="0FFBE00D" w:rsidR="003218FF" w:rsidRPr="00382634" w:rsidRDefault="003218FF" w:rsidP="003218FF">
      <w:pPr>
        <w:suppressAutoHyphens/>
        <w:autoSpaceDE w:val="0"/>
        <w:autoSpaceDN w:val="0"/>
        <w:adjustRightInd w:val="0"/>
        <w:spacing w:line="360" w:lineRule="auto"/>
        <w:jc w:val="both"/>
        <w:rPr>
          <w:b/>
          <w:bCs/>
          <w:color w:val="FF0000"/>
          <w:lang w:val="en"/>
        </w:rPr>
      </w:pPr>
    </w:p>
    <w:p w14:paraId="127795BD" w14:textId="3D4860C5" w:rsidR="003218FF" w:rsidRPr="008A5C47" w:rsidRDefault="003218FF" w:rsidP="00382634">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8A5C47">
        <w:rPr>
          <w:b/>
          <w:sz w:val="28"/>
          <w:szCs w:val="28"/>
        </w:rPr>
        <w:t xml:space="preserve">THẦY </w:t>
      </w:r>
      <w:r w:rsidR="00402229">
        <w:rPr>
          <w:b/>
          <w:sz w:val="28"/>
          <w:szCs w:val="28"/>
        </w:rPr>
        <w:t>TRƯƠNG HỒNG PHÁT</w:t>
      </w:r>
    </w:p>
    <w:p w14:paraId="10B81EAC" w14:textId="3AB2D709"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A5C47">
        <w:rPr>
          <w:b/>
          <w:bCs/>
          <w:sz w:val="28"/>
          <w:szCs w:val="28"/>
        </w:rPr>
        <w:t>NGUYỄN TẤN LỰC</w:t>
      </w:r>
      <w:r w:rsidR="00DD74FD">
        <w:rPr>
          <w:b/>
          <w:bCs/>
          <w:sz w:val="28"/>
          <w:szCs w:val="28"/>
        </w:rPr>
        <w:t xml:space="preserve"> – </w:t>
      </w:r>
      <w:r w:rsidR="008A5C47">
        <w:rPr>
          <w:b/>
          <w:bCs/>
          <w:sz w:val="28"/>
          <w:szCs w:val="28"/>
        </w:rPr>
        <w:t>52000078</w:t>
      </w:r>
    </w:p>
    <w:p w14:paraId="239B0B61" w14:textId="76F6A5B2" w:rsidR="00D506A9" w:rsidRPr="00DD74FD" w:rsidRDefault="008A5C47" w:rsidP="00402229">
      <w:pPr>
        <w:suppressAutoHyphens/>
        <w:autoSpaceDE w:val="0"/>
        <w:autoSpaceDN w:val="0"/>
        <w:adjustRightInd w:val="0"/>
        <w:spacing w:line="360" w:lineRule="auto"/>
        <w:jc w:val="right"/>
        <w:rPr>
          <w:b/>
          <w:sz w:val="28"/>
          <w:szCs w:val="28"/>
        </w:rPr>
      </w:pPr>
      <w:r>
        <w:rPr>
          <w:b/>
          <w:sz w:val="28"/>
          <w:szCs w:val="28"/>
        </w:rPr>
        <w:t xml:space="preserve">NGUYỄN TIẾN ĐẠT </w:t>
      </w:r>
      <w:r w:rsidR="0089518D">
        <w:rPr>
          <w:b/>
          <w:sz w:val="28"/>
          <w:szCs w:val="28"/>
        </w:rPr>
        <w:t>–</w:t>
      </w:r>
      <w:r>
        <w:rPr>
          <w:b/>
          <w:sz w:val="28"/>
          <w:szCs w:val="28"/>
        </w:rPr>
        <w:t xml:space="preserve"> 52000026</w:t>
      </w:r>
      <w:r w:rsidR="00D506A9">
        <w:rPr>
          <w:b/>
          <w:sz w:val="28"/>
          <w:szCs w:val="28"/>
        </w:rPr>
        <w:t xml:space="preserve"> </w:t>
      </w:r>
    </w:p>
    <w:p w14:paraId="205860B6" w14:textId="0CC25B83" w:rsidR="003218FF" w:rsidRPr="008A5C47"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8A5C47">
        <w:rPr>
          <w:b/>
          <w:bCs/>
          <w:sz w:val="28"/>
          <w:szCs w:val="28"/>
        </w:rPr>
        <w:t>20050201</w:t>
      </w:r>
    </w:p>
    <w:p w14:paraId="7982F05F" w14:textId="56F86C9D" w:rsidR="003218FF" w:rsidRPr="008A5C47"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A5C47">
        <w:rPr>
          <w:b/>
          <w:bCs/>
          <w:sz w:val="28"/>
          <w:szCs w:val="28"/>
        </w:rPr>
        <w:t>24</w:t>
      </w:r>
    </w:p>
    <w:p w14:paraId="2F4C5D94" w14:textId="77777777" w:rsidR="003218FF" w:rsidRDefault="003218FF" w:rsidP="003218FF">
      <w:pPr>
        <w:suppressAutoHyphens/>
        <w:autoSpaceDE w:val="0"/>
        <w:autoSpaceDN w:val="0"/>
        <w:adjustRightInd w:val="0"/>
        <w:jc w:val="center"/>
        <w:rPr>
          <w:b/>
          <w:bCs/>
          <w:lang w:val="vi-VN"/>
        </w:rPr>
      </w:pPr>
    </w:p>
    <w:p w14:paraId="71A31892" w14:textId="77777777" w:rsidR="00402229" w:rsidRDefault="00402229" w:rsidP="00291721">
      <w:pPr>
        <w:suppressAutoHyphens/>
        <w:autoSpaceDE w:val="0"/>
        <w:autoSpaceDN w:val="0"/>
        <w:adjustRightInd w:val="0"/>
        <w:jc w:val="center"/>
        <w:rPr>
          <w:b/>
          <w:bCs/>
          <w:iCs/>
          <w:sz w:val="28"/>
          <w:szCs w:val="28"/>
        </w:rPr>
      </w:pPr>
    </w:p>
    <w:p w14:paraId="2B0812A3" w14:textId="77777777" w:rsidR="00402229" w:rsidRDefault="00402229" w:rsidP="00291721">
      <w:pPr>
        <w:suppressAutoHyphens/>
        <w:autoSpaceDE w:val="0"/>
        <w:autoSpaceDN w:val="0"/>
        <w:adjustRightInd w:val="0"/>
        <w:jc w:val="center"/>
        <w:rPr>
          <w:b/>
          <w:bCs/>
          <w:iCs/>
          <w:sz w:val="28"/>
          <w:szCs w:val="28"/>
        </w:rPr>
      </w:pPr>
    </w:p>
    <w:p w14:paraId="2C1A3F64" w14:textId="77777777" w:rsidR="00402229" w:rsidRDefault="00402229" w:rsidP="00291721">
      <w:pPr>
        <w:suppressAutoHyphens/>
        <w:autoSpaceDE w:val="0"/>
        <w:autoSpaceDN w:val="0"/>
        <w:adjustRightInd w:val="0"/>
        <w:jc w:val="center"/>
        <w:rPr>
          <w:b/>
          <w:bCs/>
          <w:iCs/>
          <w:sz w:val="28"/>
          <w:szCs w:val="28"/>
        </w:rPr>
      </w:pPr>
    </w:p>
    <w:p w14:paraId="1435A4C9" w14:textId="77777777" w:rsidR="00402229" w:rsidRDefault="00402229" w:rsidP="00291721">
      <w:pPr>
        <w:suppressAutoHyphens/>
        <w:autoSpaceDE w:val="0"/>
        <w:autoSpaceDN w:val="0"/>
        <w:adjustRightInd w:val="0"/>
        <w:jc w:val="center"/>
        <w:rPr>
          <w:b/>
          <w:bCs/>
          <w:iCs/>
          <w:sz w:val="28"/>
          <w:szCs w:val="28"/>
        </w:rPr>
      </w:pPr>
    </w:p>
    <w:p w14:paraId="28B5ABB1" w14:textId="77777777" w:rsidR="00402229" w:rsidRDefault="00402229" w:rsidP="00291721">
      <w:pPr>
        <w:suppressAutoHyphens/>
        <w:autoSpaceDE w:val="0"/>
        <w:autoSpaceDN w:val="0"/>
        <w:adjustRightInd w:val="0"/>
        <w:jc w:val="center"/>
        <w:rPr>
          <w:b/>
          <w:bCs/>
          <w:iCs/>
          <w:sz w:val="28"/>
          <w:szCs w:val="28"/>
        </w:rPr>
      </w:pPr>
    </w:p>
    <w:p w14:paraId="76F90DFF" w14:textId="77777777" w:rsidR="00402229" w:rsidRDefault="00402229" w:rsidP="00291721">
      <w:pPr>
        <w:suppressAutoHyphens/>
        <w:autoSpaceDE w:val="0"/>
        <w:autoSpaceDN w:val="0"/>
        <w:adjustRightInd w:val="0"/>
        <w:jc w:val="center"/>
        <w:rPr>
          <w:b/>
          <w:bCs/>
          <w:iCs/>
          <w:sz w:val="28"/>
          <w:szCs w:val="28"/>
        </w:rPr>
      </w:pPr>
    </w:p>
    <w:p w14:paraId="0E694577" w14:textId="77777777" w:rsidR="00402229" w:rsidRDefault="00402229" w:rsidP="00291721">
      <w:pPr>
        <w:suppressAutoHyphens/>
        <w:autoSpaceDE w:val="0"/>
        <w:autoSpaceDN w:val="0"/>
        <w:adjustRightInd w:val="0"/>
        <w:jc w:val="center"/>
        <w:rPr>
          <w:b/>
          <w:bCs/>
          <w:iCs/>
          <w:sz w:val="28"/>
          <w:szCs w:val="28"/>
        </w:rPr>
      </w:pPr>
    </w:p>
    <w:p w14:paraId="0074ED07" w14:textId="77777777" w:rsidR="00402229" w:rsidRDefault="00402229" w:rsidP="00291721">
      <w:pPr>
        <w:suppressAutoHyphens/>
        <w:autoSpaceDE w:val="0"/>
        <w:autoSpaceDN w:val="0"/>
        <w:adjustRightInd w:val="0"/>
        <w:jc w:val="center"/>
        <w:rPr>
          <w:b/>
          <w:bCs/>
          <w:iCs/>
          <w:sz w:val="28"/>
          <w:szCs w:val="28"/>
        </w:rPr>
      </w:pPr>
    </w:p>
    <w:p w14:paraId="784589AA" w14:textId="77777777" w:rsidR="00402229" w:rsidRDefault="00402229" w:rsidP="00291721">
      <w:pPr>
        <w:suppressAutoHyphens/>
        <w:autoSpaceDE w:val="0"/>
        <w:autoSpaceDN w:val="0"/>
        <w:adjustRightInd w:val="0"/>
        <w:jc w:val="center"/>
        <w:rPr>
          <w:b/>
          <w:bCs/>
          <w:iCs/>
          <w:sz w:val="28"/>
          <w:szCs w:val="28"/>
        </w:rPr>
      </w:pPr>
    </w:p>
    <w:p w14:paraId="270965CF" w14:textId="77777777" w:rsidR="00402229" w:rsidRDefault="00402229" w:rsidP="00291721">
      <w:pPr>
        <w:suppressAutoHyphens/>
        <w:autoSpaceDE w:val="0"/>
        <w:autoSpaceDN w:val="0"/>
        <w:adjustRightInd w:val="0"/>
        <w:jc w:val="center"/>
        <w:rPr>
          <w:b/>
          <w:bCs/>
          <w:iCs/>
          <w:sz w:val="28"/>
          <w:szCs w:val="28"/>
        </w:rPr>
      </w:pPr>
    </w:p>
    <w:p w14:paraId="603910C4" w14:textId="1EBF2C0B" w:rsidR="00B118C8" w:rsidRPr="009F1472" w:rsidRDefault="008D30FC" w:rsidP="00291721">
      <w:pPr>
        <w:suppressAutoHyphens/>
        <w:autoSpaceDE w:val="0"/>
        <w:autoSpaceDN w:val="0"/>
        <w:adjustRightInd w:val="0"/>
        <w:jc w:val="center"/>
        <w:rPr>
          <w:b/>
          <w:bCs/>
          <w:iCs/>
          <w:sz w:val="28"/>
          <w:szCs w:val="28"/>
        </w:rPr>
        <w:sectPr w:rsidR="00B118C8" w:rsidRPr="009F1472" w:rsidSect="005D5C20">
          <w:headerReference w:type="default" r:id="rId9"/>
          <w:pgSz w:w="12240" w:h="15840"/>
          <w:pgMar w:top="1985" w:right="1134" w:bottom="1701" w:left="1985" w:header="720" w:footer="720" w:gutter="0"/>
          <w:cols w:space="720"/>
          <w:docGrid w:linePitch="360"/>
        </w:sectPr>
      </w:pPr>
      <w:r>
        <w:rPr>
          <w:b/>
          <w:bCs/>
          <w:iCs/>
          <w:sz w:val="28"/>
          <w:szCs w:val="28"/>
        </w:rPr>
        <w:t>T</w:t>
      </w:r>
      <w:r w:rsidR="003218FF" w:rsidRPr="00CA1C39">
        <w:rPr>
          <w:b/>
          <w:bCs/>
          <w:iCs/>
          <w:sz w:val="28"/>
          <w:szCs w:val="28"/>
          <w:lang w:val="vi-VN"/>
        </w:rPr>
        <w:t>HÀNH PHỐ HỒ CHÍ MINH, NĂM 20</w:t>
      </w:r>
      <w:r w:rsidR="009F1472">
        <w:rPr>
          <w:b/>
          <w:bCs/>
          <w:iCs/>
          <w:sz w:val="28"/>
          <w:szCs w:val="28"/>
        </w:rPr>
        <w:t>23</w:t>
      </w:r>
    </w:p>
    <w:p w14:paraId="08450AD8"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BBDB990"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884B2E4"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5CF85AF" w14:textId="77777777" w:rsidR="003218FF" w:rsidRPr="00B10E7E" w:rsidRDefault="003218FF" w:rsidP="003218FF">
      <w:pPr>
        <w:suppressAutoHyphens/>
        <w:autoSpaceDE w:val="0"/>
        <w:autoSpaceDN w:val="0"/>
        <w:adjustRightInd w:val="0"/>
        <w:ind w:firstLine="720"/>
        <w:jc w:val="center"/>
        <w:rPr>
          <w:lang w:val="en"/>
        </w:rPr>
      </w:pPr>
    </w:p>
    <w:p w14:paraId="75484E88"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136E1B3" wp14:editId="717D6A8A">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1F9ADF1" w14:textId="77777777" w:rsidR="003218FF" w:rsidRPr="00B10E7E" w:rsidRDefault="003218FF" w:rsidP="003218FF">
      <w:pPr>
        <w:suppressAutoHyphens/>
        <w:autoSpaceDE w:val="0"/>
        <w:autoSpaceDN w:val="0"/>
        <w:adjustRightInd w:val="0"/>
        <w:ind w:firstLine="720"/>
        <w:rPr>
          <w:b/>
          <w:bCs/>
          <w:sz w:val="28"/>
          <w:szCs w:val="28"/>
          <w:lang w:val="en"/>
        </w:rPr>
      </w:pPr>
    </w:p>
    <w:p w14:paraId="1292DE2E" w14:textId="77777777" w:rsidR="003218FF" w:rsidRPr="00B10E7E" w:rsidRDefault="003218FF" w:rsidP="003218FF">
      <w:pPr>
        <w:suppressAutoHyphens/>
        <w:autoSpaceDE w:val="0"/>
        <w:autoSpaceDN w:val="0"/>
        <w:adjustRightInd w:val="0"/>
        <w:ind w:firstLine="720"/>
        <w:rPr>
          <w:b/>
          <w:bCs/>
          <w:sz w:val="28"/>
          <w:szCs w:val="28"/>
          <w:lang w:val="en"/>
        </w:rPr>
      </w:pPr>
    </w:p>
    <w:p w14:paraId="3ED55ADF" w14:textId="77777777" w:rsidR="0089518D" w:rsidRDefault="0089518D" w:rsidP="0089518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p>
    <w:p w14:paraId="27624648" w14:textId="0788C0F5" w:rsidR="002D4629" w:rsidRPr="00B10E7E" w:rsidRDefault="0089518D" w:rsidP="0089518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PHÁT TRIỂN ỨNG DỤNG WEB VỚI NODEJS</w:t>
      </w:r>
    </w:p>
    <w:p w14:paraId="25657CC1" w14:textId="77777777" w:rsidR="002D4629" w:rsidRDefault="002D4629" w:rsidP="002D4629">
      <w:pPr>
        <w:suppressAutoHyphens/>
        <w:autoSpaceDE w:val="0"/>
        <w:autoSpaceDN w:val="0"/>
        <w:adjustRightInd w:val="0"/>
        <w:spacing w:line="360" w:lineRule="auto"/>
        <w:rPr>
          <w:b/>
          <w:bCs/>
          <w:lang w:val="en"/>
        </w:rPr>
      </w:pPr>
    </w:p>
    <w:p w14:paraId="416FC870" w14:textId="77777777" w:rsidR="00E766EA" w:rsidRDefault="00E766EA" w:rsidP="002D4629">
      <w:pPr>
        <w:suppressAutoHyphens/>
        <w:autoSpaceDE w:val="0"/>
        <w:autoSpaceDN w:val="0"/>
        <w:adjustRightInd w:val="0"/>
        <w:spacing w:line="360" w:lineRule="auto"/>
        <w:rPr>
          <w:b/>
          <w:bCs/>
          <w:lang w:val="en"/>
        </w:rPr>
      </w:pPr>
    </w:p>
    <w:p w14:paraId="7D12D747" w14:textId="00B326E1" w:rsidR="00696C4C" w:rsidRDefault="00E62CA5" w:rsidP="00E62CA5">
      <w:pPr>
        <w:suppressAutoHyphens/>
        <w:autoSpaceDE w:val="0"/>
        <w:autoSpaceDN w:val="0"/>
        <w:adjustRightInd w:val="0"/>
        <w:spacing w:line="360" w:lineRule="auto"/>
        <w:ind w:firstLine="720"/>
        <w:jc w:val="center"/>
        <w:rPr>
          <w:b/>
          <w:bCs/>
          <w:sz w:val="48"/>
          <w:szCs w:val="48"/>
          <w:lang w:val="en"/>
        </w:rPr>
      </w:pPr>
      <w:r w:rsidRPr="00FF785E">
        <w:rPr>
          <w:b/>
          <w:bCs/>
          <w:sz w:val="48"/>
          <w:szCs w:val="48"/>
          <w:lang w:val="en"/>
        </w:rPr>
        <w:t>R</w:t>
      </w:r>
      <w:r>
        <w:rPr>
          <w:b/>
          <w:bCs/>
          <w:sz w:val="48"/>
          <w:szCs w:val="48"/>
          <w:lang w:val="en"/>
        </w:rPr>
        <w:t>EAL</w:t>
      </w:r>
      <w:r w:rsidRPr="00FF785E">
        <w:rPr>
          <w:b/>
          <w:bCs/>
          <w:sz w:val="48"/>
          <w:szCs w:val="48"/>
          <w:lang w:val="en"/>
        </w:rPr>
        <w:t>-</w:t>
      </w:r>
      <w:r>
        <w:rPr>
          <w:b/>
          <w:bCs/>
          <w:sz w:val="48"/>
          <w:szCs w:val="48"/>
          <w:lang w:val="en"/>
        </w:rPr>
        <w:t>TIME</w:t>
      </w:r>
      <w:r w:rsidRPr="00FF785E">
        <w:rPr>
          <w:b/>
          <w:bCs/>
          <w:sz w:val="48"/>
          <w:szCs w:val="48"/>
          <w:lang w:val="en"/>
        </w:rPr>
        <w:t xml:space="preserve"> C</w:t>
      </w:r>
      <w:r>
        <w:rPr>
          <w:b/>
          <w:bCs/>
          <w:sz w:val="48"/>
          <w:szCs w:val="48"/>
          <w:lang w:val="en"/>
        </w:rPr>
        <w:t xml:space="preserve">HAT </w:t>
      </w:r>
      <w:r w:rsidRPr="00FF785E">
        <w:rPr>
          <w:b/>
          <w:bCs/>
          <w:sz w:val="48"/>
          <w:szCs w:val="48"/>
          <w:lang w:val="en"/>
        </w:rPr>
        <w:t>A</w:t>
      </w:r>
      <w:r>
        <w:rPr>
          <w:b/>
          <w:bCs/>
          <w:sz w:val="48"/>
          <w:szCs w:val="48"/>
          <w:lang w:val="en"/>
        </w:rPr>
        <w:t>PPLICATION</w:t>
      </w:r>
      <w:r>
        <w:rPr>
          <w:sz w:val="28"/>
          <w:szCs w:val="28"/>
          <w:lang w:val="en"/>
        </w:rPr>
        <w:t xml:space="preserve"> </w:t>
      </w:r>
    </w:p>
    <w:p w14:paraId="13A62DB4" w14:textId="77777777" w:rsidR="00E31C37" w:rsidRPr="00B10E7E" w:rsidRDefault="00E31C37" w:rsidP="00E31C37">
      <w:pPr>
        <w:suppressAutoHyphens/>
        <w:autoSpaceDE w:val="0"/>
        <w:autoSpaceDN w:val="0"/>
        <w:adjustRightInd w:val="0"/>
        <w:spacing w:line="360" w:lineRule="auto"/>
        <w:rPr>
          <w:b/>
          <w:bCs/>
          <w:sz w:val="48"/>
          <w:szCs w:val="48"/>
          <w:lang w:val="en"/>
        </w:rPr>
      </w:pPr>
    </w:p>
    <w:p w14:paraId="6B3E05C8" w14:textId="77777777" w:rsidR="003218FF" w:rsidRPr="00B10E7E" w:rsidRDefault="003218FF" w:rsidP="003218FF">
      <w:pPr>
        <w:suppressAutoHyphens/>
        <w:autoSpaceDE w:val="0"/>
        <w:autoSpaceDN w:val="0"/>
        <w:adjustRightInd w:val="0"/>
        <w:jc w:val="both"/>
        <w:rPr>
          <w:b/>
          <w:bCs/>
          <w:lang w:val="en"/>
        </w:rPr>
      </w:pPr>
    </w:p>
    <w:p w14:paraId="4570BCF9" w14:textId="694C5B9A" w:rsidR="003218FF" w:rsidRPr="00954D8A"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00734417">
        <w:rPr>
          <w:b/>
          <w:sz w:val="28"/>
          <w:szCs w:val="28"/>
        </w:rPr>
        <w:t>THẦY TRƯƠNG HỒNG PHÁT</w:t>
      </w:r>
    </w:p>
    <w:p w14:paraId="110E64EA" w14:textId="1AD42070" w:rsidR="003218FF" w:rsidRPr="00954D8A"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954D8A">
        <w:rPr>
          <w:b/>
          <w:bCs/>
          <w:sz w:val="28"/>
          <w:szCs w:val="28"/>
        </w:rPr>
        <w:t>NGUYỄN TẤN LỰC - 52000078</w:t>
      </w:r>
    </w:p>
    <w:p w14:paraId="3957DDDE" w14:textId="38B3E5CF" w:rsidR="00D506A9" w:rsidRDefault="00954D8A" w:rsidP="00D506A9">
      <w:pPr>
        <w:suppressAutoHyphens/>
        <w:autoSpaceDE w:val="0"/>
        <w:autoSpaceDN w:val="0"/>
        <w:adjustRightInd w:val="0"/>
        <w:jc w:val="right"/>
        <w:rPr>
          <w:b/>
          <w:bCs/>
          <w:sz w:val="28"/>
          <w:szCs w:val="28"/>
        </w:rPr>
      </w:pPr>
      <w:r>
        <w:rPr>
          <w:b/>
          <w:bCs/>
          <w:sz w:val="28"/>
          <w:szCs w:val="28"/>
        </w:rPr>
        <w:t xml:space="preserve">NGUYỄN TIẾN ĐẠT </w:t>
      </w:r>
      <w:r w:rsidR="00D506A9">
        <w:rPr>
          <w:b/>
          <w:bCs/>
          <w:sz w:val="28"/>
          <w:szCs w:val="28"/>
        </w:rPr>
        <w:t>–</w:t>
      </w:r>
      <w:r>
        <w:rPr>
          <w:b/>
          <w:bCs/>
          <w:sz w:val="28"/>
          <w:szCs w:val="28"/>
        </w:rPr>
        <w:t xml:space="preserve"> 52000026</w:t>
      </w:r>
    </w:p>
    <w:p w14:paraId="366993EA" w14:textId="56634F3A" w:rsidR="003218FF" w:rsidRPr="00954D8A"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954D8A">
        <w:rPr>
          <w:b/>
          <w:bCs/>
          <w:sz w:val="28"/>
          <w:szCs w:val="28"/>
        </w:rPr>
        <w:t>20050201</w:t>
      </w:r>
    </w:p>
    <w:p w14:paraId="0B5C3C1F" w14:textId="3F9EB461" w:rsidR="003218FF" w:rsidRPr="00954D8A"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954D8A">
        <w:rPr>
          <w:b/>
          <w:bCs/>
          <w:sz w:val="28"/>
          <w:szCs w:val="28"/>
        </w:rPr>
        <w:t>24</w:t>
      </w:r>
    </w:p>
    <w:p w14:paraId="6C7B2902" w14:textId="77777777" w:rsidR="003218FF" w:rsidRDefault="003218FF" w:rsidP="003218FF">
      <w:pPr>
        <w:suppressAutoHyphens/>
        <w:autoSpaceDE w:val="0"/>
        <w:autoSpaceDN w:val="0"/>
        <w:adjustRightInd w:val="0"/>
        <w:rPr>
          <w:b/>
          <w:bCs/>
          <w:sz w:val="28"/>
          <w:szCs w:val="28"/>
          <w:lang w:val="vi-VN"/>
        </w:rPr>
      </w:pPr>
    </w:p>
    <w:p w14:paraId="4BE110F6" w14:textId="77777777" w:rsidR="002D4629" w:rsidRDefault="002D4629" w:rsidP="003218FF">
      <w:pPr>
        <w:suppressAutoHyphens/>
        <w:autoSpaceDE w:val="0"/>
        <w:autoSpaceDN w:val="0"/>
        <w:adjustRightInd w:val="0"/>
        <w:rPr>
          <w:b/>
          <w:bCs/>
          <w:sz w:val="28"/>
          <w:szCs w:val="28"/>
          <w:lang w:val="vi-VN"/>
        </w:rPr>
      </w:pPr>
    </w:p>
    <w:p w14:paraId="51DEF9D9" w14:textId="77777777" w:rsidR="003218FF" w:rsidRPr="00CA1C39" w:rsidRDefault="003218FF" w:rsidP="003218FF">
      <w:pPr>
        <w:suppressAutoHyphens/>
        <w:autoSpaceDE w:val="0"/>
        <w:autoSpaceDN w:val="0"/>
        <w:adjustRightInd w:val="0"/>
        <w:jc w:val="center"/>
        <w:rPr>
          <w:b/>
          <w:bCs/>
          <w:lang w:val="vi-VN"/>
        </w:rPr>
      </w:pPr>
    </w:p>
    <w:p w14:paraId="0A3151A5" w14:textId="77777777" w:rsidR="00E62CA5" w:rsidRDefault="00E62CA5" w:rsidP="003218FF">
      <w:pPr>
        <w:suppressAutoHyphens/>
        <w:autoSpaceDE w:val="0"/>
        <w:autoSpaceDN w:val="0"/>
        <w:adjustRightInd w:val="0"/>
        <w:jc w:val="center"/>
        <w:rPr>
          <w:b/>
          <w:bCs/>
          <w:iCs/>
          <w:sz w:val="28"/>
          <w:szCs w:val="28"/>
          <w:lang w:val="vi-VN"/>
        </w:rPr>
      </w:pPr>
    </w:p>
    <w:p w14:paraId="6148EB6F" w14:textId="77777777" w:rsidR="00E62CA5" w:rsidRDefault="00E62CA5" w:rsidP="003218FF">
      <w:pPr>
        <w:suppressAutoHyphens/>
        <w:autoSpaceDE w:val="0"/>
        <w:autoSpaceDN w:val="0"/>
        <w:adjustRightInd w:val="0"/>
        <w:jc w:val="center"/>
        <w:rPr>
          <w:b/>
          <w:bCs/>
          <w:iCs/>
          <w:sz w:val="28"/>
          <w:szCs w:val="28"/>
          <w:lang w:val="vi-VN"/>
        </w:rPr>
      </w:pPr>
    </w:p>
    <w:p w14:paraId="64BF4B99" w14:textId="77777777" w:rsidR="00E62CA5" w:rsidRDefault="00E62CA5" w:rsidP="003218FF">
      <w:pPr>
        <w:suppressAutoHyphens/>
        <w:autoSpaceDE w:val="0"/>
        <w:autoSpaceDN w:val="0"/>
        <w:adjustRightInd w:val="0"/>
        <w:jc w:val="center"/>
        <w:rPr>
          <w:b/>
          <w:bCs/>
          <w:iCs/>
          <w:sz w:val="28"/>
          <w:szCs w:val="28"/>
          <w:lang w:val="vi-VN"/>
        </w:rPr>
      </w:pPr>
    </w:p>
    <w:p w14:paraId="10FAA61E" w14:textId="77777777" w:rsidR="00E62CA5" w:rsidRDefault="00E62CA5" w:rsidP="003218FF">
      <w:pPr>
        <w:suppressAutoHyphens/>
        <w:autoSpaceDE w:val="0"/>
        <w:autoSpaceDN w:val="0"/>
        <w:adjustRightInd w:val="0"/>
        <w:jc w:val="center"/>
        <w:rPr>
          <w:b/>
          <w:bCs/>
          <w:iCs/>
          <w:sz w:val="28"/>
          <w:szCs w:val="28"/>
          <w:lang w:val="vi-VN"/>
        </w:rPr>
      </w:pPr>
    </w:p>
    <w:p w14:paraId="374F0980" w14:textId="77777777" w:rsidR="00E62CA5" w:rsidRDefault="00E62CA5" w:rsidP="003218FF">
      <w:pPr>
        <w:suppressAutoHyphens/>
        <w:autoSpaceDE w:val="0"/>
        <w:autoSpaceDN w:val="0"/>
        <w:adjustRightInd w:val="0"/>
        <w:jc w:val="center"/>
        <w:rPr>
          <w:b/>
          <w:bCs/>
          <w:iCs/>
          <w:sz w:val="28"/>
          <w:szCs w:val="28"/>
          <w:lang w:val="vi-VN"/>
        </w:rPr>
      </w:pPr>
    </w:p>
    <w:p w14:paraId="7223CEDF" w14:textId="7AC3743C" w:rsidR="00B118C8" w:rsidRPr="00B8731B" w:rsidRDefault="003218FF" w:rsidP="003218FF">
      <w:pPr>
        <w:suppressAutoHyphens/>
        <w:autoSpaceDE w:val="0"/>
        <w:autoSpaceDN w:val="0"/>
        <w:adjustRightInd w:val="0"/>
        <w:jc w:val="center"/>
        <w:rPr>
          <w:b/>
          <w:bCs/>
          <w:iCs/>
          <w:sz w:val="28"/>
          <w:szCs w:val="28"/>
          <w:lang w:val="vi-VN"/>
        </w:rPr>
        <w:sectPr w:rsidR="00B118C8" w:rsidRPr="00B8731B"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8D30FC" w:rsidRPr="00B8731B">
        <w:rPr>
          <w:b/>
          <w:bCs/>
          <w:iCs/>
          <w:sz w:val="28"/>
          <w:szCs w:val="28"/>
          <w:lang w:val="vi-VN"/>
        </w:rPr>
        <w:t>23</w:t>
      </w:r>
    </w:p>
    <w:p w14:paraId="62C4476E" w14:textId="77777777" w:rsidR="00BB2B2A" w:rsidRPr="00DB7595" w:rsidRDefault="00BB2B2A" w:rsidP="002D796D">
      <w:pPr>
        <w:pStyle w:val="Chng"/>
        <w:jc w:val="center"/>
        <w:rPr>
          <w:lang w:val="vi-VN"/>
        </w:rPr>
      </w:pPr>
      <w:bookmarkStart w:id="0" w:name="_Toc133602581"/>
      <w:r w:rsidRPr="00DB7595">
        <w:rPr>
          <w:lang w:val="vi-VN"/>
        </w:rPr>
        <w:lastRenderedPageBreak/>
        <w:t>LỜI CẢM ƠN</w:t>
      </w:r>
      <w:bookmarkEnd w:id="0"/>
    </w:p>
    <w:p w14:paraId="68EF8099" w14:textId="7A746E91" w:rsidR="00BA6C3A" w:rsidRDefault="00BA6C3A" w:rsidP="0064189C">
      <w:pPr>
        <w:pStyle w:val="Nidungvnbn"/>
        <w:rPr>
          <w:lang w:val="vi-VN"/>
        </w:rPr>
      </w:pPr>
      <w:r w:rsidRPr="00B8731B">
        <w:rPr>
          <w:lang w:val="vi-VN"/>
        </w:rPr>
        <w:t>Chúng em</w:t>
      </w:r>
      <w:r w:rsidRPr="00BA6C3A">
        <w:rPr>
          <w:lang w:val="vi-VN"/>
        </w:rPr>
        <w:t xml:space="preserve"> xin gửi lời cảm ơn sâu sắc đến </w:t>
      </w:r>
      <w:r w:rsidRPr="00B8731B">
        <w:rPr>
          <w:lang w:val="vi-VN"/>
        </w:rPr>
        <w:t xml:space="preserve">thầy </w:t>
      </w:r>
      <w:r w:rsidR="00E62CA5" w:rsidRPr="00B8731B">
        <w:rPr>
          <w:lang w:val="vi-VN"/>
        </w:rPr>
        <w:t>Trương Hồng Phát</w:t>
      </w:r>
      <w:r w:rsidRPr="00BA6C3A">
        <w:rPr>
          <w:lang w:val="vi-VN"/>
        </w:rPr>
        <w:t xml:space="preserve"> </w:t>
      </w:r>
      <w:r w:rsidRPr="00B8731B">
        <w:rPr>
          <w:lang w:val="vi-VN"/>
        </w:rPr>
        <w:t xml:space="preserve">đã nhiệt tình giảng dạy chúng em </w:t>
      </w:r>
      <w:r w:rsidRPr="00BA6C3A">
        <w:rPr>
          <w:lang w:val="vi-VN"/>
        </w:rPr>
        <w:t xml:space="preserve">trong môn học </w:t>
      </w:r>
      <w:r w:rsidR="00237903" w:rsidRPr="00B8731B">
        <w:rPr>
          <w:lang w:val="vi-VN"/>
        </w:rPr>
        <w:t>Phát triển ứng dụng web với Nodejs</w:t>
      </w:r>
      <w:r w:rsidR="000122B1" w:rsidRPr="00B8731B">
        <w:rPr>
          <w:lang w:val="vi-VN"/>
        </w:rPr>
        <w:t>.</w:t>
      </w:r>
      <w:r w:rsidRPr="00BA6C3A">
        <w:rPr>
          <w:lang w:val="vi-VN"/>
        </w:rPr>
        <w:t xml:space="preserve"> Qua môn học này, chúng </w:t>
      </w:r>
      <w:r w:rsidRPr="00280CD3">
        <w:rPr>
          <w:lang w:val="vi-VN"/>
        </w:rPr>
        <w:t>em</w:t>
      </w:r>
      <w:r w:rsidRPr="00BA6C3A">
        <w:rPr>
          <w:lang w:val="vi-VN"/>
        </w:rPr>
        <w:t xml:space="preserve"> đã học được nhiều kiến thức mới</w:t>
      </w:r>
      <w:r w:rsidR="000122B1" w:rsidRPr="00B8731B">
        <w:rPr>
          <w:lang w:val="vi-VN"/>
        </w:rPr>
        <w:t xml:space="preserve"> như cách tạo trang web bằng NodeJS, HTML, CSS, tăng tương tác với người dùng bằng ngôn ngữ Javascript, xây dựng trang web động bằng cơ sở dữ liệu NodeJS và MongoDB. Vấn đề bảo mật trong trang web.</w:t>
      </w:r>
      <w:r w:rsidRPr="00BA6C3A">
        <w:rPr>
          <w:lang w:val="vi-VN"/>
        </w:rPr>
        <w:t>.</w:t>
      </w:r>
    </w:p>
    <w:p w14:paraId="78DDD3B7" w14:textId="77777777" w:rsidR="00DC528B" w:rsidRDefault="00BA6C3A" w:rsidP="0064189C">
      <w:pPr>
        <w:pStyle w:val="Nidungvnbn"/>
        <w:rPr>
          <w:lang w:val="vi-VN"/>
        </w:rPr>
      </w:pPr>
      <w:r w:rsidRPr="00280CD3">
        <w:rPr>
          <w:lang w:val="vi-VN"/>
        </w:rPr>
        <w:t>Em</w:t>
      </w:r>
      <w:r w:rsidRPr="00BA6C3A">
        <w:rPr>
          <w:lang w:val="vi-VN"/>
        </w:rPr>
        <w:t xml:space="preserve"> cũng muốn gửi lời cảm ơn đến các bạn trong nhóm của </w:t>
      </w:r>
      <w:r w:rsidRPr="00280CD3">
        <w:rPr>
          <w:lang w:val="vi-VN"/>
        </w:rPr>
        <w:t>em</w:t>
      </w:r>
      <w:r w:rsidRPr="00BA6C3A">
        <w:rPr>
          <w:lang w:val="vi-VN"/>
        </w:rPr>
        <w:t xml:space="preserve"> vì đã cùng nhau hoàn thành dự án thực tế trong môn học này. Chúng </w:t>
      </w:r>
      <w:r w:rsidRPr="00280CD3">
        <w:rPr>
          <w:lang w:val="vi-VN"/>
        </w:rPr>
        <w:t>em</w:t>
      </w:r>
      <w:r w:rsidRPr="00BA6C3A">
        <w:rPr>
          <w:lang w:val="vi-VN"/>
        </w:rPr>
        <w:t xml:space="preserve"> đã học được nhiều từ nhau và phát triển các kỹ năng làm việc nhóm cũng như trao đổi thông tin một cách hiệu quả. Cuối cùng, </w:t>
      </w:r>
      <w:r w:rsidRPr="00280CD3">
        <w:rPr>
          <w:lang w:val="vi-VN"/>
        </w:rPr>
        <w:t>chúng em</w:t>
      </w:r>
      <w:r w:rsidRPr="00BA6C3A">
        <w:rPr>
          <w:lang w:val="vi-VN"/>
        </w:rPr>
        <w:t xml:space="preserve"> muốn gửi lời cảm ơn đến Ban giám hiệu và các giảng viên khác của trường đã cung cấp cho chúng </w:t>
      </w:r>
      <w:r w:rsidRPr="00280CD3">
        <w:rPr>
          <w:lang w:val="vi-VN"/>
        </w:rPr>
        <w:t>em</w:t>
      </w:r>
      <w:r w:rsidRPr="00BA6C3A">
        <w:rPr>
          <w:lang w:val="vi-VN"/>
        </w:rPr>
        <w:t xml:space="preserve"> môi trường học tập và nghiên cứu tốt nhất. </w:t>
      </w:r>
      <w:r w:rsidRPr="00280CD3">
        <w:rPr>
          <w:lang w:val="vi-VN"/>
        </w:rPr>
        <w:t>Chúng em</w:t>
      </w:r>
      <w:r w:rsidRPr="00BA6C3A">
        <w:rPr>
          <w:lang w:val="vi-VN"/>
        </w:rPr>
        <w:t xml:space="preserve"> tin rằng những kiến thức và kỹ năng học được từ môn học này sẽ giúp chúng </w:t>
      </w:r>
      <w:r w:rsidRPr="00280CD3">
        <w:rPr>
          <w:lang w:val="vi-VN"/>
        </w:rPr>
        <w:t>em</w:t>
      </w:r>
      <w:r w:rsidRPr="00BA6C3A">
        <w:rPr>
          <w:lang w:val="vi-VN"/>
        </w:rPr>
        <w:t xml:space="preserve"> phát triển trong sự nghiệp của mình trong tương lai.</w:t>
      </w:r>
    </w:p>
    <w:p w14:paraId="1EF54212" w14:textId="49847087" w:rsidR="00BB2B2A" w:rsidRPr="00BA6C3A" w:rsidRDefault="00BA6C3A" w:rsidP="0064189C">
      <w:pPr>
        <w:pStyle w:val="Nidungvnbn"/>
        <w:rPr>
          <w:lang w:val="vi-VN"/>
        </w:rPr>
      </w:pPr>
      <w:r w:rsidRPr="00BA6C3A">
        <w:rPr>
          <w:lang w:val="vi-VN"/>
        </w:rPr>
        <w:t>Xin cảm ơn.</w:t>
      </w:r>
      <w:r w:rsidR="00BB2B2A" w:rsidRPr="00BA6C3A">
        <w:rPr>
          <w:lang w:val="vi-VN"/>
        </w:rPr>
        <w:t xml:space="preserve"> </w:t>
      </w:r>
      <w:r w:rsidR="00BB2B2A" w:rsidRPr="00BA6C3A">
        <w:rPr>
          <w:lang w:val="vi-VN"/>
        </w:rPr>
        <w:br w:type="page"/>
      </w:r>
    </w:p>
    <w:p w14:paraId="41F470B9"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9954E4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4FE921A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DBC18E5" w14:textId="18C83CB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w:t>
      </w:r>
      <w:r w:rsidR="00B118C8" w:rsidRPr="00B118C8">
        <w:rPr>
          <w:sz w:val="26"/>
          <w:szCs w:val="26"/>
          <w:lang w:val="vi-VN"/>
        </w:rPr>
        <w:t xml:space="preserve"> chúng tôi</w:t>
      </w:r>
      <w:r w:rsidRPr="00DB7595">
        <w:rPr>
          <w:sz w:val="26"/>
          <w:szCs w:val="26"/>
          <w:lang w:val="vi-VN"/>
        </w:rPr>
        <w:t xml:space="preserve"> và được sự hướng dẫn của</w:t>
      </w:r>
      <w:r w:rsidR="00433907" w:rsidRPr="00280CD3">
        <w:rPr>
          <w:sz w:val="26"/>
          <w:szCs w:val="26"/>
          <w:lang w:val="vi-VN"/>
        </w:rPr>
        <w:t xml:space="preserve"> thầy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413E93F"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AE810D8" w14:textId="4458D1AB"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24450B" w:rsidRPr="00280CD3">
        <w:rPr>
          <w:b/>
          <w:sz w:val="26"/>
          <w:szCs w:val="26"/>
          <w:lang w:val="vi-VN"/>
        </w:rPr>
        <w:t>chúng</w:t>
      </w:r>
      <w:r w:rsidRPr="00DB7595">
        <w:rPr>
          <w:b/>
          <w:sz w:val="26"/>
          <w:szCs w:val="26"/>
          <w:lang w:val="vi-VN"/>
        </w:rPr>
        <w:t xml:space="preserve">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3DB0B27" w14:textId="34EDCE66"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28054E" w:rsidRPr="00B8731B">
        <w:rPr>
          <w:i/>
          <w:sz w:val="26"/>
          <w:szCs w:val="26"/>
          <w:lang w:val="vi-VN"/>
        </w:rPr>
        <w:t>27</w:t>
      </w:r>
      <w:r w:rsidRPr="00DB7595">
        <w:rPr>
          <w:i/>
          <w:sz w:val="26"/>
          <w:szCs w:val="26"/>
          <w:lang w:val="vi-VN"/>
        </w:rPr>
        <w:t xml:space="preserve">  tháng</w:t>
      </w:r>
      <w:r w:rsidR="0028054E" w:rsidRPr="00B8731B">
        <w:rPr>
          <w:i/>
          <w:sz w:val="26"/>
          <w:szCs w:val="26"/>
          <w:lang w:val="vi-VN"/>
        </w:rPr>
        <w:t xml:space="preserve"> 04</w:t>
      </w:r>
      <w:r w:rsidRPr="00DB7595">
        <w:rPr>
          <w:i/>
          <w:sz w:val="26"/>
          <w:szCs w:val="26"/>
          <w:lang w:val="vi-VN"/>
        </w:rPr>
        <w:t xml:space="preserve">   năm      </w:t>
      </w:r>
    </w:p>
    <w:p w14:paraId="3547CB7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BBDD837" w14:textId="29C8D4DA" w:rsidR="00BB2B2A" w:rsidRPr="00280CD3" w:rsidRDefault="00BB2B2A" w:rsidP="0028054E">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50D0CB86" w14:textId="3C207B6F" w:rsidR="0024450B" w:rsidRPr="00280CD3" w:rsidRDefault="0024450B" w:rsidP="00BB2B2A">
      <w:pPr>
        <w:tabs>
          <w:tab w:val="center" w:pos="6379"/>
        </w:tabs>
        <w:spacing w:after="200" w:line="276" w:lineRule="auto"/>
        <w:rPr>
          <w:i/>
          <w:sz w:val="26"/>
          <w:szCs w:val="26"/>
          <w:lang w:val="vi-VN"/>
        </w:rPr>
      </w:pPr>
      <w:r w:rsidRPr="00280CD3">
        <w:rPr>
          <w:i/>
          <w:sz w:val="26"/>
          <w:szCs w:val="26"/>
          <w:lang w:val="vi-VN"/>
        </w:rPr>
        <w:tab/>
        <w:t>Lực</w:t>
      </w:r>
    </w:p>
    <w:p w14:paraId="452C2B77" w14:textId="210E186D" w:rsidR="0024450B" w:rsidRPr="00280CD3" w:rsidRDefault="0024450B" w:rsidP="00BB2B2A">
      <w:pPr>
        <w:tabs>
          <w:tab w:val="center" w:pos="6379"/>
        </w:tabs>
        <w:spacing w:after="200" w:line="276" w:lineRule="auto"/>
        <w:rPr>
          <w:i/>
          <w:sz w:val="26"/>
          <w:szCs w:val="26"/>
          <w:lang w:val="vi-VN"/>
        </w:rPr>
      </w:pPr>
      <w:r w:rsidRPr="00280CD3">
        <w:rPr>
          <w:i/>
          <w:sz w:val="26"/>
          <w:szCs w:val="26"/>
          <w:lang w:val="vi-VN"/>
        </w:rPr>
        <w:tab/>
        <w:t>Nguyễn Tấn Lực</w:t>
      </w:r>
    </w:p>
    <w:p w14:paraId="34CBC5F2" w14:textId="56745889" w:rsidR="0024450B" w:rsidRPr="00280CD3" w:rsidRDefault="0024450B" w:rsidP="00BB2B2A">
      <w:pPr>
        <w:tabs>
          <w:tab w:val="center" w:pos="6379"/>
        </w:tabs>
        <w:spacing w:after="200" w:line="276" w:lineRule="auto"/>
        <w:rPr>
          <w:i/>
          <w:sz w:val="26"/>
          <w:szCs w:val="26"/>
          <w:lang w:val="vi-VN"/>
        </w:rPr>
      </w:pPr>
      <w:r w:rsidRPr="00280CD3">
        <w:rPr>
          <w:i/>
          <w:sz w:val="26"/>
          <w:szCs w:val="26"/>
          <w:lang w:val="vi-VN"/>
        </w:rPr>
        <w:tab/>
        <w:t>Đạt</w:t>
      </w:r>
    </w:p>
    <w:p w14:paraId="487568D2" w14:textId="2B004F8D" w:rsidR="0024450B" w:rsidRDefault="0024450B" w:rsidP="00BB2B2A">
      <w:pPr>
        <w:tabs>
          <w:tab w:val="center" w:pos="6379"/>
        </w:tabs>
        <w:spacing w:after="200" w:line="276" w:lineRule="auto"/>
        <w:rPr>
          <w:i/>
          <w:sz w:val="26"/>
          <w:szCs w:val="26"/>
          <w:lang w:val="vi-VN"/>
        </w:rPr>
      </w:pPr>
      <w:r w:rsidRPr="00280CD3">
        <w:rPr>
          <w:i/>
          <w:sz w:val="26"/>
          <w:szCs w:val="26"/>
          <w:lang w:val="vi-VN"/>
        </w:rPr>
        <w:tab/>
        <w:t>Nguyễn Tiến Đạt</w:t>
      </w:r>
    </w:p>
    <w:p w14:paraId="45F88E4B" w14:textId="77777777" w:rsidR="000122B1" w:rsidRPr="00280CD3" w:rsidRDefault="000122B1" w:rsidP="00BB2B2A">
      <w:pPr>
        <w:tabs>
          <w:tab w:val="center" w:pos="6379"/>
        </w:tabs>
        <w:spacing w:after="200" w:line="276" w:lineRule="auto"/>
        <w:rPr>
          <w:i/>
          <w:sz w:val="26"/>
          <w:szCs w:val="26"/>
          <w:lang w:val="vi-VN"/>
        </w:rPr>
      </w:pPr>
    </w:p>
    <w:p w14:paraId="6D1C9895" w14:textId="77777777" w:rsidR="00BB2B2A" w:rsidRPr="00DB7595" w:rsidRDefault="00BB2B2A" w:rsidP="00BB2B2A">
      <w:pPr>
        <w:tabs>
          <w:tab w:val="center" w:pos="6379"/>
        </w:tabs>
        <w:spacing w:after="200" w:line="276" w:lineRule="auto"/>
        <w:rPr>
          <w:i/>
          <w:sz w:val="26"/>
          <w:szCs w:val="26"/>
          <w:lang w:val="vi-VN"/>
        </w:rPr>
      </w:pPr>
    </w:p>
    <w:p w14:paraId="7D168DD4" w14:textId="77777777" w:rsidR="00BB2B2A" w:rsidRPr="00DB7595" w:rsidRDefault="00BB2B2A" w:rsidP="00BB2B2A">
      <w:pPr>
        <w:tabs>
          <w:tab w:val="center" w:pos="6379"/>
        </w:tabs>
        <w:spacing w:after="200" w:line="276" w:lineRule="auto"/>
        <w:rPr>
          <w:i/>
          <w:sz w:val="26"/>
          <w:szCs w:val="26"/>
          <w:lang w:val="vi-VN"/>
        </w:rPr>
      </w:pPr>
    </w:p>
    <w:p w14:paraId="7576A090" w14:textId="61E5F1DE" w:rsidR="00B118C8" w:rsidRPr="00B118C8" w:rsidRDefault="00BB2B2A" w:rsidP="00504579">
      <w:pPr>
        <w:pStyle w:val="Tiucctrangmu"/>
        <w:rPr>
          <w:lang w:val="vi-VN"/>
        </w:rPr>
      </w:pPr>
      <w:r w:rsidRPr="00DB7595">
        <w:rPr>
          <w:i/>
          <w:sz w:val="26"/>
          <w:szCs w:val="26"/>
          <w:lang w:val="vi-VN"/>
        </w:rPr>
        <w:br w:type="page"/>
      </w:r>
      <w:r w:rsidR="00B118C8" w:rsidRPr="00B118C8">
        <w:rPr>
          <w:lang w:val="vi-VN"/>
        </w:rPr>
        <w:lastRenderedPageBreak/>
        <w:t>PHẦN XÁC NHẬN VÀ ĐÁNH GIÁ CỦA GIẢNG VIÊN</w:t>
      </w:r>
    </w:p>
    <w:p w14:paraId="62FAAD65" w14:textId="77777777" w:rsidR="00B118C8" w:rsidRPr="002D796D" w:rsidRDefault="00B118C8" w:rsidP="002D796D">
      <w:pPr>
        <w:pStyle w:val="Nidungvnbn"/>
        <w:rPr>
          <w:b/>
          <w:lang w:val="vi-VN"/>
        </w:rPr>
      </w:pPr>
      <w:r w:rsidRPr="002D796D">
        <w:rPr>
          <w:b/>
          <w:lang w:val="vi-VN"/>
        </w:rPr>
        <w:t>Phần xác nhận của GV hướng dẫn</w:t>
      </w:r>
    </w:p>
    <w:p w14:paraId="45DAE9E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4C70E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1941EE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A72DE7D" w14:textId="77777777" w:rsidR="00B118C8" w:rsidRPr="00DC2276" w:rsidRDefault="00B118C8">
      <w:pPr>
        <w:spacing w:after="200" w:line="276" w:lineRule="auto"/>
        <w:rPr>
          <w:lang w:val="vi-VN"/>
        </w:rPr>
      </w:pPr>
    </w:p>
    <w:p w14:paraId="73CE0EF7" w14:textId="77777777" w:rsidR="00B118C8" w:rsidRPr="00DC2276" w:rsidRDefault="00B118C8">
      <w:pPr>
        <w:spacing w:after="200" w:line="276" w:lineRule="auto"/>
        <w:rPr>
          <w:lang w:val="vi-VN"/>
        </w:rPr>
      </w:pPr>
    </w:p>
    <w:p w14:paraId="4321045B" w14:textId="77777777" w:rsidR="00B118C8" w:rsidRPr="00DC2276" w:rsidRDefault="00B118C8">
      <w:pPr>
        <w:spacing w:after="200" w:line="276" w:lineRule="auto"/>
        <w:rPr>
          <w:lang w:val="vi-VN"/>
        </w:rPr>
      </w:pPr>
    </w:p>
    <w:p w14:paraId="64B0DCD1" w14:textId="77777777" w:rsidR="00B118C8" w:rsidRPr="00DC2276" w:rsidRDefault="00B118C8" w:rsidP="002D796D">
      <w:pPr>
        <w:pStyle w:val="Nidungvnbn"/>
        <w:rPr>
          <w:b/>
          <w:lang w:val="vi-VN"/>
        </w:rPr>
      </w:pPr>
      <w:r w:rsidRPr="00DC2276">
        <w:rPr>
          <w:b/>
          <w:lang w:val="vi-VN"/>
        </w:rPr>
        <w:t>Phần đánh giá của GV chấm bài</w:t>
      </w:r>
    </w:p>
    <w:p w14:paraId="70141B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7EA4C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B83A9D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516ED74" w14:textId="77777777" w:rsidR="00B118C8" w:rsidRPr="00DC2276" w:rsidRDefault="00B118C8" w:rsidP="00B118C8">
      <w:pPr>
        <w:spacing w:after="200" w:line="276" w:lineRule="auto"/>
        <w:rPr>
          <w:lang w:val="vi-VN"/>
        </w:rPr>
      </w:pPr>
    </w:p>
    <w:p w14:paraId="4BA040E6" w14:textId="77777777" w:rsidR="00B118C8" w:rsidRPr="00DC2276" w:rsidRDefault="00B118C8" w:rsidP="00B118C8">
      <w:pPr>
        <w:pStyle w:val="Tiumccp1"/>
        <w:rPr>
          <w:sz w:val="32"/>
          <w:szCs w:val="32"/>
          <w:lang w:val="vi-VN"/>
        </w:rPr>
      </w:pPr>
      <w:r w:rsidRPr="00B118C8">
        <w:rPr>
          <w:lang w:val="vi-VN"/>
        </w:rPr>
        <w:br w:type="page"/>
      </w:r>
    </w:p>
    <w:p w14:paraId="5DE69583" w14:textId="77777777" w:rsidR="00BB2B2A" w:rsidRPr="00DB7595" w:rsidRDefault="00BB2B2A" w:rsidP="00B118C8">
      <w:pPr>
        <w:pStyle w:val="Chng"/>
        <w:jc w:val="center"/>
        <w:rPr>
          <w:lang w:val="vi-VN"/>
        </w:rPr>
      </w:pPr>
      <w:bookmarkStart w:id="1" w:name="_Toc133602582"/>
      <w:r w:rsidRPr="00DB7595">
        <w:rPr>
          <w:lang w:val="vi-VN"/>
        </w:rPr>
        <w:lastRenderedPageBreak/>
        <w:t>TÓM TẮT</w:t>
      </w:r>
      <w:bookmarkEnd w:id="1"/>
    </w:p>
    <w:p w14:paraId="7202BA3F" w14:textId="69C38AC1" w:rsidR="00291721" w:rsidRPr="00B8731B" w:rsidRDefault="00715D41" w:rsidP="00291721">
      <w:pPr>
        <w:pStyle w:val="Nidungvnbn"/>
        <w:rPr>
          <w:lang w:val="vi-VN"/>
        </w:rPr>
      </w:pPr>
      <w:r w:rsidRPr="00B8731B">
        <w:rPr>
          <w:lang w:val="vi-VN"/>
        </w:rPr>
        <w:t xml:space="preserve">Phần đề tài, chúng em có tìm hiểu về Web Socket, </w:t>
      </w:r>
      <w:r w:rsidR="00AE2ADC" w:rsidRPr="00B8731B">
        <w:rPr>
          <w:lang w:val="vi-VN"/>
        </w:rPr>
        <w:t xml:space="preserve">bao gồm các hoạt động sau: </w:t>
      </w:r>
    </w:p>
    <w:p w14:paraId="0E2D734E" w14:textId="77777777" w:rsidR="000709F4" w:rsidRPr="00B8731B" w:rsidRDefault="000709F4" w:rsidP="000709F4">
      <w:pPr>
        <w:pStyle w:val="Nidungvnbn"/>
        <w:rPr>
          <w:lang w:val="vi-VN"/>
        </w:rPr>
      </w:pPr>
      <w:r w:rsidRPr="00B8731B">
        <w:rPr>
          <w:lang w:val="vi-VN"/>
        </w:rPr>
        <w:t>Sử dụng web socket để tạo kết nối liên tục giữa các client và server. HTML và CSS được dùng để xây dựng giao diện người dùng. Khi server nhận được tin nhắn từ client này, nó sẽ dùng web socket để gửi tin nhắn đến tất cả các client khác để cập nhật.</w:t>
      </w:r>
    </w:p>
    <w:p w14:paraId="00AD3096" w14:textId="77777777" w:rsidR="000709F4" w:rsidRPr="00B8731B" w:rsidRDefault="000709F4" w:rsidP="000709F4">
      <w:pPr>
        <w:pStyle w:val="Nidungvnbn"/>
        <w:rPr>
          <w:lang w:val="vi-VN"/>
        </w:rPr>
      </w:pPr>
      <w:r w:rsidRPr="00B8731B">
        <w:rPr>
          <w:lang w:val="vi-VN"/>
        </w:rPr>
        <w:t>Client sẽ gửi tin nhắn đến server bằng JavaScript. Server sẽ duy trì danh sách các client kết nối và lưu trữ tin nhắn. Khi server nhận được tin nhắn, nó sẽ gửi đến tất cả client khác để cập nhật cuộc trò chuyện.</w:t>
      </w:r>
    </w:p>
    <w:p w14:paraId="16023540" w14:textId="68D6B935" w:rsidR="00D40F51" w:rsidRPr="00B8731B" w:rsidRDefault="000709F4" w:rsidP="000709F4">
      <w:pPr>
        <w:pStyle w:val="Nidungvnbn"/>
        <w:rPr>
          <w:lang w:val="vi-VN"/>
        </w:rPr>
      </w:pPr>
      <w:r w:rsidRPr="00B8731B">
        <w:rPr>
          <w:lang w:val="vi-VN"/>
        </w:rPr>
        <w:t xml:space="preserve">Việc sử dụng web socket cho phép tạo ứng dụng chat thời gian thực với khả năng cập nhật nhanh chóng. HTML, CSS và JavaScript được dùng để xây dựng giao diện và chức năng client. </w:t>
      </w:r>
    </w:p>
    <w:p w14:paraId="6B58CBED" w14:textId="64E1B44A" w:rsidR="000709F4" w:rsidRPr="00D17098" w:rsidRDefault="000709F4" w:rsidP="000709F4">
      <w:pPr>
        <w:pStyle w:val="Nidungvnbn"/>
        <w:rPr>
          <w:lang w:val="vi-VN"/>
        </w:rPr>
      </w:pPr>
      <w:r w:rsidRPr="00B8731B">
        <w:rPr>
          <w:lang w:val="vi-VN"/>
        </w:rPr>
        <w:t>Phần lý thuyết chúng em có tìm hiểu, nêu khái niệm về front-end, back-end, công nghệ Node.js và Express.</w:t>
      </w:r>
      <w:r w:rsidR="00715D41" w:rsidRPr="00B8731B">
        <w:rPr>
          <w:lang w:val="vi-VN"/>
        </w:rPr>
        <w:t>j</w:t>
      </w:r>
      <w:r w:rsidRPr="00B8731B">
        <w:rPr>
          <w:lang w:val="vi-VN"/>
        </w:rPr>
        <w:t>s</w:t>
      </w:r>
      <w:r w:rsidR="00715D41" w:rsidRPr="00B8731B">
        <w:rPr>
          <w:lang w:val="vi-VN"/>
        </w:rPr>
        <w:t>.</w:t>
      </w:r>
    </w:p>
    <w:p w14:paraId="14E935BA"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1BEEA86" w14:textId="77777777" w:rsidR="007E6AB9" w:rsidRPr="007E6AB9" w:rsidRDefault="007E6AB9" w:rsidP="002D796D">
      <w:pPr>
        <w:pStyle w:val="Chng"/>
        <w:jc w:val="center"/>
      </w:pPr>
      <w:bookmarkStart w:id="2" w:name="_Toc133602583"/>
      <w:r>
        <w:lastRenderedPageBreak/>
        <w:t>MỤC LỤC</w:t>
      </w:r>
      <w:bookmarkEnd w:id="2"/>
    </w:p>
    <w:p w14:paraId="6E0BD467" w14:textId="0CE4D9E9" w:rsidR="001E488C"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3602581" w:history="1">
        <w:r w:rsidR="001E488C" w:rsidRPr="009D1906">
          <w:rPr>
            <w:rStyle w:val="Hyperlink"/>
            <w:noProof/>
            <w:lang w:val="vi-VN"/>
          </w:rPr>
          <w:t>LỜI CẢM ƠN</w:t>
        </w:r>
        <w:r w:rsidR="001E488C">
          <w:rPr>
            <w:noProof/>
            <w:webHidden/>
          </w:rPr>
          <w:tab/>
        </w:r>
        <w:r w:rsidR="001E488C">
          <w:rPr>
            <w:noProof/>
            <w:webHidden/>
          </w:rPr>
          <w:fldChar w:fldCharType="begin"/>
        </w:r>
        <w:r w:rsidR="001E488C">
          <w:rPr>
            <w:noProof/>
            <w:webHidden/>
          </w:rPr>
          <w:instrText xml:space="preserve"> PAGEREF _Toc133602581 \h </w:instrText>
        </w:r>
        <w:r w:rsidR="001E488C">
          <w:rPr>
            <w:noProof/>
            <w:webHidden/>
          </w:rPr>
        </w:r>
        <w:r w:rsidR="001E488C">
          <w:rPr>
            <w:noProof/>
            <w:webHidden/>
          </w:rPr>
          <w:fldChar w:fldCharType="separate"/>
        </w:r>
        <w:r w:rsidR="009D4776">
          <w:rPr>
            <w:noProof/>
            <w:webHidden/>
          </w:rPr>
          <w:t>i</w:t>
        </w:r>
        <w:r w:rsidR="001E488C">
          <w:rPr>
            <w:noProof/>
            <w:webHidden/>
          </w:rPr>
          <w:fldChar w:fldCharType="end"/>
        </w:r>
      </w:hyperlink>
    </w:p>
    <w:p w14:paraId="56E07591" w14:textId="1D05CC5B" w:rsidR="001E488C" w:rsidRDefault="006D694B">
      <w:pPr>
        <w:pStyle w:val="TOC1"/>
        <w:tabs>
          <w:tab w:val="right" w:leader="dot" w:pos="9111"/>
        </w:tabs>
        <w:rPr>
          <w:rFonts w:asciiTheme="minorHAnsi" w:eastAsiaTheme="minorEastAsia" w:hAnsiTheme="minorHAnsi" w:cstheme="minorBidi"/>
          <w:noProof/>
          <w:sz w:val="22"/>
          <w:szCs w:val="22"/>
        </w:rPr>
      </w:pPr>
      <w:hyperlink w:anchor="_Toc133602582" w:history="1">
        <w:r w:rsidR="001E488C" w:rsidRPr="009D1906">
          <w:rPr>
            <w:rStyle w:val="Hyperlink"/>
            <w:noProof/>
            <w:lang w:val="vi-VN"/>
          </w:rPr>
          <w:t>TÓM TẮT</w:t>
        </w:r>
        <w:r w:rsidR="001E488C">
          <w:rPr>
            <w:noProof/>
            <w:webHidden/>
          </w:rPr>
          <w:tab/>
        </w:r>
        <w:r w:rsidR="001E488C">
          <w:rPr>
            <w:noProof/>
            <w:webHidden/>
          </w:rPr>
          <w:fldChar w:fldCharType="begin"/>
        </w:r>
        <w:r w:rsidR="001E488C">
          <w:rPr>
            <w:noProof/>
            <w:webHidden/>
          </w:rPr>
          <w:instrText xml:space="preserve"> PAGEREF _Toc133602582 \h </w:instrText>
        </w:r>
        <w:r w:rsidR="001E488C">
          <w:rPr>
            <w:noProof/>
            <w:webHidden/>
          </w:rPr>
        </w:r>
        <w:r w:rsidR="001E488C">
          <w:rPr>
            <w:noProof/>
            <w:webHidden/>
          </w:rPr>
          <w:fldChar w:fldCharType="separate"/>
        </w:r>
        <w:r w:rsidR="009D4776">
          <w:rPr>
            <w:noProof/>
            <w:webHidden/>
          </w:rPr>
          <w:t>iv</w:t>
        </w:r>
        <w:r w:rsidR="001E488C">
          <w:rPr>
            <w:noProof/>
            <w:webHidden/>
          </w:rPr>
          <w:fldChar w:fldCharType="end"/>
        </w:r>
      </w:hyperlink>
    </w:p>
    <w:p w14:paraId="7C0B2925" w14:textId="253D59CD" w:rsidR="001E488C" w:rsidRDefault="006D694B">
      <w:pPr>
        <w:pStyle w:val="TOC1"/>
        <w:tabs>
          <w:tab w:val="right" w:leader="dot" w:pos="9111"/>
        </w:tabs>
        <w:rPr>
          <w:rFonts w:asciiTheme="minorHAnsi" w:eastAsiaTheme="minorEastAsia" w:hAnsiTheme="minorHAnsi" w:cstheme="minorBidi"/>
          <w:noProof/>
          <w:sz w:val="22"/>
          <w:szCs w:val="22"/>
        </w:rPr>
      </w:pPr>
      <w:hyperlink w:anchor="_Toc133602583" w:history="1">
        <w:r w:rsidR="001E488C" w:rsidRPr="009D1906">
          <w:rPr>
            <w:rStyle w:val="Hyperlink"/>
            <w:noProof/>
          </w:rPr>
          <w:t>MỤC LỤC</w:t>
        </w:r>
        <w:r w:rsidR="001E488C">
          <w:rPr>
            <w:noProof/>
            <w:webHidden/>
          </w:rPr>
          <w:tab/>
        </w:r>
        <w:r w:rsidR="001E488C">
          <w:rPr>
            <w:noProof/>
            <w:webHidden/>
          </w:rPr>
          <w:fldChar w:fldCharType="begin"/>
        </w:r>
        <w:r w:rsidR="001E488C">
          <w:rPr>
            <w:noProof/>
            <w:webHidden/>
          </w:rPr>
          <w:instrText xml:space="preserve"> PAGEREF _Toc133602583 \h </w:instrText>
        </w:r>
        <w:r w:rsidR="001E488C">
          <w:rPr>
            <w:noProof/>
            <w:webHidden/>
          </w:rPr>
        </w:r>
        <w:r w:rsidR="001E488C">
          <w:rPr>
            <w:noProof/>
            <w:webHidden/>
          </w:rPr>
          <w:fldChar w:fldCharType="separate"/>
        </w:r>
        <w:r w:rsidR="009D4776">
          <w:rPr>
            <w:noProof/>
            <w:webHidden/>
          </w:rPr>
          <w:t>1</w:t>
        </w:r>
        <w:r w:rsidR="001E488C">
          <w:rPr>
            <w:noProof/>
            <w:webHidden/>
          </w:rPr>
          <w:fldChar w:fldCharType="end"/>
        </w:r>
      </w:hyperlink>
    </w:p>
    <w:p w14:paraId="533658BE" w14:textId="5D037891" w:rsidR="001E488C" w:rsidRDefault="006D694B">
      <w:pPr>
        <w:pStyle w:val="TOC1"/>
        <w:tabs>
          <w:tab w:val="right" w:leader="dot" w:pos="9111"/>
        </w:tabs>
        <w:rPr>
          <w:rFonts w:asciiTheme="minorHAnsi" w:eastAsiaTheme="minorEastAsia" w:hAnsiTheme="minorHAnsi" w:cstheme="minorBidi"/>
          <w:noProof/>
          <w:sz w:val="22"/>
          <w:szCs w:val="22"/>
        </w:rPr>
      </w:pPr>
      <w:hyperlink w:anchor="_Toc133602584" w:history="1">
        <w:r w:rsidR="001E488C" w:rsidRPr="009D1906">
          <w:rPr>
            <w:rStyle w:val="Hyperlink"/>
            <w:noProof/>
          </w:rPr>
          <w:t>DANH MỤC CÁC BẢNG BIỂU, HÌNH VẼ, ĐỒ THỊ</w:t>
        </w:r>
        <w:r w:rsidR="001E488C">
          <w:rPr>
            <w:noProof/>
            <w:webHidden/>
          </w:rPr>
          <w:tab/>
        </w:r>
        <w:r w:rsidR="001E488C">
          <w:rPr>
            <w:noProof/>
            <w:webHidden/>
          </w:rPr>
          <w:fldChar w:fldCharType="begin"/>
        </w:r>
        <w:r w:rsidR="001E488C">
          <w:rPr>
            <w:noProof/>
            <w:webHidden/>
          </w:rPr>
          <w:instrText xml:space="preserve"> PAGEREF _Toc133602584 \h </w:instrText>
        </w:r>
        <w:r w:rsidR="001E488C">
          <w:rPr>
            <w:noProof/>
            <w:webHidden/>
          </w:rPr>
        </w:r>
        <w:r w:rsidR="001E488C">
          <w:rPr>
            <w:noProof/>
            <w:webHidden/>
          </w:rPr>
          <w:fldChar w:fldCharType="separate"/>
        </w:r>
        <w:r w:rsidR="009D4776">
          <w:rPr>
            <w:noProof/>
            <w:webHidden/>
          </w:rPr>
          <w:t>3</w:t>
        </w:r>
        <w:r w:rsidR="001E488C">
          <w:rPr>
            <w:noProof/>
            <w:webHidden/>
          </w:rPr>
          <w:fldChar w:fldCharType="end"/>
        </w:r>
      </w:hyperlink>
    </w:p>
    <w:p w14:paraId="66F744DE" w14:textId="3CCABE25" w:rsidR="001E488C" w:rsidRDefault="006D694B">
      <w:pPr>
        <w:pStyle w:val="TOC1"/>
        <w:tabs>
          <w:tab w:val="right" w:leader="dot" w:pos="9111"/>
        </w:tabs>
        <w:rPr>
          <w:rFonts w:asciiTheme="minorHAnsi" w:eastAsiaTheme="minorEastAsia" w:hAnsiTheme="minorHAnsi" w:cstheme="minorBidi"/>
          <w:noProof/>
          <w:sz w:val="22"/>
          <w:szCs w:val="22"/>
        </w:rPr>
      </w:pPr>
      <w:hyperlink w:anchor="_Toc133602585" w:history="1">
        <w:r w:rsidR="001E488C" w:rsidRPr="009D1906">
          <w:rPr>
            <w:rStyle w:val="Hyperlink"/>
            <w:noProof/>
          </w:rPr>
          <w:t>CHƯƠNG 1 – PHẦN ĐỀ TÀI</w:t>
        </w:r>
        <w:r w:rsidR="001E488C">
          <w:rPr>
            <w:noProof/>
            <w:webHidden/>
          </w:rPr>
          <w:tab/>
        </w:r>
        <w:r w:rsidR="001E488C">
          <w:rPr>
            <w:noProof/>
            <w:webHidden/>
          </w:rPr>
          <w:fldChar w:fldCharType="begin"/>
        </w:r>
        <w:r w:rsidR="001E488C">
          <w:rPr>
            <w:noProof/>
            <w:webHidden/>
          </w:rPr>
          <w:instrText xml:space="preserve"> PAGEREF _Toc133602585 \h </w:instrText>
        </w:r>
        <w:r w:rsidR="001E488C">
          <w:rPr>
            <w:noProof/>
            <w:webHidden/>
          </w:rPr>
        </w:r>
        <w:r w:rsidR="001E488C">
          <w:rPr>
            <w:noProof/>
            <w:webHidden/>
          </w:rPr>
          <w:fldChar w:fldCharType="separate"/>
        </w:r>
        <w:r w:rsidR="009D4776">
          <w:rPr>
            <w:noProof/>
            <w:webHidden/>
          </w:rPr>
          <w:t>4</w:t>
        </w:r>
        <w:r w:rsidR="001E488C">
          <w:rPr>
            <w:noProof/>
            <w:webHidden/>
          </w:rPr>
          <w:fldChar w:fldCharType="end"/>
        </w:r>
      </w:hyperlink>
    </w:p>
    <w:p w14:paraId="3719DC4E" w14:textId="56ACA12A" w:rsidR="001E488C" w:rsidRDefault="006D694B">
      <w:pPr>
        <w:pStyle w:val="TOC2"/>
        <w:tabs>
          <w:tab w:val="left" w:pos="1440"/>
          <w:tab w:val="right" w:leader="dot" w:pos="9111"/>
        </w:tabs>
        <w:rPr>
          <w:rFonts w:asciiTheme="minorHAnsi" w:eastAsiaTheme="minorEastAsia" w:hAnsiTheme="minorHAnsi" w:cstheme="minorBidi"/>
          <w:noProof/>
          <w:sz w:val="22"/>
          <w:szCs w:val="22"/>
        </w:rPr>
      </w:pPr>
      <w:hyperlink w:anchor="_Toc133602586" w:history="1">
        <w:r w:rsidR="001E488C" w:rsidRPr="009D1906">
          <w:rPr>
            <w:rStyle w:val="Hyperlink"/>
            <w:noProof/>
          </w:rPr>
          <w:t>1.1</w:t>
        </w:r>
        <w:r w:rsidR="001E488C">
          <w:rPr>
            <w:rFonts w:asciiTheme="minorHAnsi" w:eastAsiaTheme="minorEastAsia" w:hAnsiTheme="minorHAnsi" w:cstheme="minorBidi"/>
            <w:noProof/>
            <w:sz w:val="22"/>
            <w:szCs w:val="22"/>
          </w:rPr>
          <w:tab/>
        </w:r>
        <w:r w:rsidR="001E488C" w:rsidRPr="009D1906">
          <w:rPr>
            <w:rStyle w:val="Hyperlink"/>
            <w:noProof/>
          </w:rPr>
          <w:t>Lý thuyết và các công nghệ được sử dụng trong đề tài</w:t>
        </w:r>
        <w:r w:rsidR="001E488C">
          <w:rPr>
            <w:noProof/>
            <w:webHidden/>
          </w:rPr>
          <w:tab/>
        </w:r>
        <w:r w:rsidR="001E488C">
          <w:rPr>
            <w:noProof/>
            <w:webHidden/>
          </w:rPr>
          <w:fldChar w:fldCharType="begin"/>
        </w:r>
        <w:r w:rsidR="001E488C">
          <w:rPr>
            <w:noProof/>
            <w:webHidden/>
          </w:rPr>
          <w:instrText xml:space="preserve"> PAGEREF _Toc133602586 \h </w:instrText>
        </w:r>
        <w:r w:rsidR="001E488C">
          <w:rPr>
            <w:noProof/>
            <w:webHidden/>
          </w:rPr>
        </w:r>
        <w:r w:rsidR="001E488C">
          <w:rPr>
            <w:noProof/>
            <w:webHidden/>
          </w:rPr>
          <w:fldChar w:fldCharType="separate"/>
        </w:r>
        <w:r w:rsidR="009D4776">
          <w:rPr>
            <w:noProof/>
            <w:webHidden/>
          </w:rPr>
          <w:t>4</w:t>
        </w:r>
        <w:r w:rsidR="001E488C">
          <w:rPr>
            <w:noProof/>
            <w:webHidden/>
          </w:rPr>
          <w:fldChar w:fldCharType="end"/>
        </w:r>
      </w:hyperlink>
    </w:p>
    <w:p w14:paraId="76256623" w14:textId="695D3A12"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587" w:history="1">
        <w:r w:rsidR="001E488C" w:rsidRPr="009D1906">
          <w:rPr>
            <w:rStyle w:val="Hyperlink"/>
            <w:noProof/>
          </w:rPr>
          <w:t>1.1.1</w:t>
        </w:r>
        <w:r w:rsidR="001E488C">
          <w:rPr>
            <w:rFonts w:asciiTheme="minorHAnsi" w:eastAsiaTheme="minorEastAsia" w:hAnsiTheme="minorHAnsi" w:cstheme="minorBidi"/>
            <w:noProof/>
            <w:sz w:val="22"/>
            <w:szCs w:val="22"/>
          </w:rPr>
          <w:tab/>
        </w:r>
        <w:r w:rsidR="001E488C" w:rsidRPr="009D1906">
          <w:rPr>
            <w:rStyle w:val="Hyperlink"/>
            <w:noProof/>
          </w:rPr>
          <w:t>WebSocket và Socket.io</w:t>
        </w:r>
        <w:r w:rsidR="001E488C">
          <w:rPr>
            <w:noProof/>
            <w:webHidden/>
          </w:rPr>
          <w:tab/>
        </w:r>
        <w:r w:rsidR="001E488C">
          <w:rPr>
            <w:noProof/>
            <w:webHidden/>
          </w:rPr>
          <w:fldChar w:fldCharType="begin"/>
        </w:r>
        <w:r w:rsidR="001E488C">
          <w:rPr>
            <w:noProof/>
            <w:webHidden/>
          </w:rPr>
          <w:instrText xml:space="preserve"> PAGEREF _Toc133602587 \h </w:instrText>
        </w:r>
        <w:r w:rsidR="001E488C">
          <w:rPr>
            <w:noProof/>
            <w:webHidden/>
          </w:rPr>
        </w:r>
        <w:r w:rsidR="001E488C">
          <w:rPr>
            <w:noProof/>
            <w:webHidden/>
          </w:rPr>
          <w:fldChar w:fldCharType="separate"/>
        </w:r>
        <w:r w:rsidR="009D4776">
          <w:rPr>
            <w:noProof/>
            <w:webHidden/>
          </w:rPr>
          <w:t>4</w:t>
        </w:r>
        <w:r w:rsidR="001E488C">
          <w:rPr>
            <w:noProof/>
            <w:webHidden/>
          </w:rPr>
          <w:fldChar w:fldCharType="end"/>
        </w:r>
      </w:hyperlink>
    </w:p>
    <w:p w14:paraId="13CC49B3" w14:textId="134E5840"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588" w:history="1">
        <w:r w:rsidR="001E488C" w:rsidRPr="009D1906">
          <w:rPr>
            <w:rStyle w:val="Hyperlink"/>
            <w:noProof/>
          </w:rPr>
          <w:t>1.1.2</w:t>
        </w:r>
        <w:r w:rsidR="001E488C">
          <w:rPr>
            <w:rFonts w:asciiTheme="minorHAnsi" w:eastAsiaTheme="minorEastAsia" w:hAnsiTheme="minorHAnsi" w:cstheme="minorBidi"/>
            <w:noProof/>
            <w:sz w:val="22"/>
            <w:szCs w:val="22"/>
          </w:rPr>
          <w:tab/>
        </w:r>
        <w:r w:rsidR="001E488C" w:rsidRPr="009D1906">
          <w:rPr>
            <w:rStyle w:val="Hyperlink"/>
            <w:noProof/>
          </w:rPr>
          <w:t>NodeJS</w:t>
        </w:r>
        <w:r w:rsidR="001E488C">
          <w:rPr>
            <w:noProof/>
            <w:webHidden/>
          </w:rPr>
          <w:tab/>
        </w:r>
        <w:r w:rsidR="001E488C">
          <w:rPr>
            <w:noProof/>
            <w:webHidden/>
          </w:rPr>
          <w:fldChar w:fldCharType="begin"/>
        </w:r>
        <w:r w:rsidR="001E488C">
          <w:rPr>
            <w:noProof/>
            <w:webHidden/>
          </w:rPr>
          <w:instrText xml:space="preserve"> PAGEREF _Toc133602588 \h </w:instrText>
        </w:r>
        <w:r w:rsidR="001E488C">
          <w:rPr>
            <w:noProof/>
            <w:webHidden/>
          </w:rPr>
        </w:r>
        <w:r w:rsidR="001E488C">
          <w:rPr>
            <w:noProof/>
            <w:webHidden/>
          </w:rPr>
          <w:fldChar w:fldCharType="separate"/>
        </w:r>
        <w:r w:rsidR="009D4776">
          <w:rPr>
            <w:noProof/>
            <w:webHidden/>
          </w:rPr>
          <w:t>6</w:t>
        </w:r>
        <w:r w:rsidR="001E488C">
          <w:rPr>
            <w:noProof/>
            <w:webHidden/>
          </w:rPr>
          <w:fldChar w:fldCharType="end"/>
        </w:r>
      </w:hyperlink>
    </w:p>
    <w:p w14:paraId="1F340A9B" w14:textId="67851914"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589" w:history="1">
        <w:r w:rsidR="001E488C" w:rsidRPr="009D1906">
          <w:rPr>
            <w:rStyle w:val="Hyperlink"/>
            <w:noProof/>
          </w:rPr>
          <w:t>1.1.3</w:t>
        </w:r>
        <w:r w:rsidR="001E488C">
          <w:rPr>
            <w:rFonts w:asciiTheme="minorHAnsi" w:eastAsiaTheme="minorEastAsia" w:hAnsiTheme="minorHAnsi" w:cstheme="minorBidi"/>
            <w:noProof/>
            <w:sz w:val="22"/>
            <w:szCs w:val="22"/>
          </w:rPr>
          <w:tab/>
        </w:r>
        <w:r w:rsidR="001E488C" w:rsidRPr="009D1906">
          <w:rPr>
            <w:rStyle w:val="Hyperlink"/>
            <w:noProof/>
          </w:rPr>
          <w:t>ReactJS</w:t>
        </w:r>
        <w:r w:rsidR="001E488C">
          <w:rPr>
            <w:noProof/>
            <w:webHidden/>
          </w:rPr>
          <w:tab/>
        </w:r>
        <w:r w:rsidR="001E488C">
          <w:rPr>
            <w:noProof/>
            <w:webHidden/>
          </w:rPr>
          <w:fldChar w:fldCharType="begin"/>
        </w:r>
        <w:r w:rsidR="001E488C">
          <w:rPr>
            <w:noProof/>
            <w:webHidden/>
          </w:rPr>
          <w:instrText xml:space="preserve"> PAGEREF _Toc133602589 \h </w:instrText>
        </w:r>
        <w:r w:rsidR="001E488C">
          <w:rPr>
            <w:noProof/>
            <w:webHidden/>
          </w:rPr>
        </w:r>
        <w:r w:rsidR="001E488C">
          <w:rPr>
            <w:noProof/>
            <w:webHidden/>
          </w:rPr>
          <w:fldChar w:fldCharType="separate"/>
        </w:r>
        <w:r w:rsidR="009D4776">
          <w:rPr>
            <w:noProof/>
            <w:webHidden/>
          </w:rPr>
          <w:t>6</w:t>
        </w:r>
        <w:r w:rsidR="001E488C">
          <w:rPr>
            <w:noProof/>
            <w:webHidden/>
          </w:rPr>
          <w:fldChar w:fldCharType="end"/>
        </w:r>
      </w:hyperlink>
    </w:p>
    <w:p w14:paraId="2A87A717" w14:textId="7EC45389"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590" w:history="1">
        <w:r w:rsidR="001E488C" w:rsidRPr="009D1906">
          <w:rPr>
            <w:rStyle w:val="Hyperlink"/>
            <w:noProof/>
          </w:rPr>
          <w:t>1.1.4</w:t>
        </w:r>
        <w:r w:rsidR="001E488C">
          <w:rPr>
            <w:rFonts w:asciiTheme="minorHAnsi" w:eastAsiaTheme="minorEastAsia" w:hAnsiTheme="minorHAnsi" w:cstheme="minorBidi"/>
            <w:noProof/>
            <w:sz w:val="22"/>
            <w:szCs w:val="22"/>
          </w:rPr>
          <w:tab/>
        </w:r>
        <w:r w:rsidR="001E488C" w:rsidRPr="009D1906">
          <w:rPr>
            <w:rStyle w:val="Hyperlink"/>
            <w:noProof/>
          </w:rPr>
          <w:t>MongoDB</w:t>
        </w:r>
        <w:r w:rsidR="001E488C">
          <w:rPr>
            <w:noProof/>
            <w:webHidden/>
          </w:rPr>
          <w:tab/>
        </w:r>
        <w:r w:rsidR="001E488C">
          <w:rPr>
            <w:noProof/>
            <w:webHidden/>
          </w:rPr>
          <w:fldChar w:fldCharType="begin"/>
        </w:r>
        <w:r w:rsidR="001E488C">
          <w:rPr>
            <w:noProof/>
            <w:webHidden/>
          </w:rPr>
          <w:instrText xml:space="preserve"> PAGEREF _Toc133602590 \h </w:instrText>
        </w:r>
        <w:r w:rsidR="001E488C">
          <w:rPr>
            <w:noProof/>
            <w:webHidden/>
          </w:rPr>
        </w:r>
        <w:r w:rsidR="001E488C">
          <w:rPr>
            <w:noProof/>
            <w:webHidden/>
          </w:rPr>
          <w:fldChar w:fldCharType="separate"/>
        </w:r>
        <w:r w:rsidR="009D4776">
          <w:rPr>
            <w:noProof/>
            <w:webHidden/>
          </w:rPr>
          <w:t>7</w:t>
        </w:r>
        <w:r w:rsidR="001E488C">
          <w:rPr>
            <w:noProof/>
            <w:webHidden/>
          </w:rPr>
          <w:fldChar w:fldCharType="end"/>
        </w:r>
      </w:hyperlink>
    </w:p>
    <w:p w14:paraId="3121DB79" w14:textId="53B73C28"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591" w:history="1">
        <w:r w:rsidR="001E488C" w:rsidRPr="009D1906">
          <w:rPr>
            <w:rStyle w:val="Hyperlink"/>
            <w:noProof/>
          </w:rPr>
          <w:t>1.1.5</w:t>
        </w:r>
        <w:r w:rsidR="001E488C">
          <w:rPr>
            <w:rFonts w:asciiTheme="minorHAnsi" w:eastAsiaTheme="minorEastAsia" w:hAnsiTheme="minorHAnsi" w:cstheme="minorBidi"/>
            <w:noProof/>
            <w:sz w:val="22"/>
            <w:szCs w:val="22"/>
          </w:rPr>
          <w:tab/>
        </w:r>
        <w:r w:rsidR="001E488C" w:rsidRPr="009D1906">
          <w:rPr>
            <w:rStyle w:val="Hyperlink"/>
            <w:noProof/>
          </w:rPr>
          <w:t>HTML, CSS và JavaScript</w:t>
        </w:r>
        <w:r w:rsidR="001E488C">
          <w:rPr>
            <w:noProof/>
            <w:webHidden/>
          </w:rPr>
          <w:tab/>
        </w:r>
        <w:r w:rsidR="001E488C">
          <w:rPr>
            <w:noProof/>
            <w:webHidden/>
          </w:rPr>
          <w:fldChar w:fldCharType="begin"/>
        </w:r>
        <w:r w:rsidR="001E488C">
          <w:rPr>
            <w:noProof/>
            <w:webHidden/>
          </w:rPr>
          <w:instrText xml:space="preserve"> PAGEREF _Toc133602591 \h </w:instrText>
        </w:r>
        <w:r w:rsidR="001E488C">
          <w:rPr>
            <w:noProof/>
            <w:webHidden/>
          </w:rPr>
        </w:r>
        <w:r w:rsidR="001E488C">
          <w:rPr>
            <w:noProof/>
            <w:webHidden/>
          </w:rPr>
          <w:fldChar w:fldCharType="separate"/>
        </w:r>
        <w:r w:rsidR="009D4776">
          <w:rPr>
            <w:noProof/>
            <w:webHidden/>
          </w:rPr>
          <w:t>7</w:t>
        </w:r>
        <w:r w:rsidR="001E488C">
          <w:rPr>
            <w:noProof/>
            <w:webHidden/>
          </w:rPr>
          <w:fldChar w:fldCharType="end"/>
        </w:r>
      </w:hyperlink>
    </w:p>
    <w:p w14:paraId="7AED7AAF" w14:textId="035E7FFD" w:rsidR="001E488C" w:rsidRDefault="006D694B">
      <w:pPr>
        <w:pStyle w:val="TOC2"/>
        <w:tabs>
          <w:tab w:val="left" w:pos="1440"/>
          <w:tab w:val="right" w:leader="dot" w:pos="9111"/>
        </w:tabs>
        <w:rPr>
          <w:rFonts w:asciiTheme="minorHAnsi" w:eastAsiaTheme="minorEastAsia" w:hAnsiTheme="minorHAnsi" w:cstheme="minorBidi"/>
          <w:noProof/>
          <w:sz w:val="22"/>
          <w:szCs w:val="22"/>
        </w:rPr>
      </w:pPr>
      <w:hyperlink w:anchor="_Toc133602592" w:history="1">
        <w:r w:rsidR="001E488C" w:rsidRPr="009D1906">
          <w:rPr>
            <w:rStyle w:val="Hyperlink"/>
            <w:noProof/>
          </w:rPr>
          <w:t>1.2</w:t>
        </w:r>
        <w:r w:rsidR="001E488C">
          <w:rPr>
            <w:rFonts w:asciiTheme="minorHAnsi" w:eastAsiaTheme="minorEastAsia" w:hAnsiTheme="minorHAnsi" w:cstheme="minorBidi"/>
            <w:noProof/>
            <w:sz w:val="22"/>
            <w:szCs w:val="22"/>
          </w:rPr>
          <w:tab/>
        </w:r>
        <w:r w:rsidR="001E488C" w:rsidRPr="009D1906">
          <w:rPr>
            <w:rStyle w:val="Hyperlink"/>
            <w:noProof/>
          </w:rPr>
          <w:t>Điểm mạnh, điểm yếu của các công nghệ</w:t>
        </w:r>
        <w:r w:rsidR="001E488C">
          <w:rPr>
            <w:noProof/>
            <w:webHidden/>
          </w:rPr>
          <w:tab/>
        </w:r>
        <w:r w:rsidR="001E488C">
          <w:rPr>
            <w:noProof/>
            <w:webHidden/>
          </w:rPr>
          <w:fldChar w:fldCharType="begin"/>
        </w:r>
        <w:r w:rsidR="001E488C">
          <w:rPr>
            <w:noProof/>
            <w:webHidden/>
          </w:rPr>
          <w:instrText xml:space="preserve"> PAGEREF _Toc133602592 \h </w:instrText>
        </w:r>
        <w:r w:rsidR="001E488C">
          <w:rPr>
            <w:noProof/>
            <w:webHidden/>
          </w:rPr>
        </w:r>
        <w:r w:rsidR="001E488C">
          <w:rPr>
            <w:noProof/>
            <w:webHidden/>
          </w:rPr>
          <w:fldChar w:fldCharType="separate"/>
        </w:r>
        <w:r w:rsidR="009D4776">
          <w:rPr>
            <w:noProof/>
            <w:webHidden/>
          </w:rPr>
          <w:t>8</w:t>
        </w:r>
        <w:r w:rsidR="001E488C">
          <w:rPr>
            <w:noProof/>
            <w:webHidden/>
          </w:rPr>
          <w:fldChar w:fldCharType="end"/>
        </w:r>
      </w:hyperlink>
    </w:p>
    <w:p w14:paraId="03888197" w14:textId="2AAFFCE7"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593" w:history="1">
        <w:r w:rsidR="001E488C" w:rsidRPr="009D1906">
          <w:rPr>
            <w:rStyle w:val="Hyperlink"/>
            <w:noProof/>
          </w:rPr>
          <w:t>1.2.1</w:t>
        </w:r>
        <w:r w:rsidR="001E488C">
          <w:rPr>
            <w:rFonts w:asciiTheme="minorHAnsi" w:eastAsiaTheme="minorEastAsia" w:hAnsiTheme="minorHAnsi" w:cstheme="minorBidi"/>
            <w:noProof/>
            <w:sz w:val="22"/>
            <w:szCs w:val="22"/>
          </w:rPr>
          <w:tab/>
        </w:r>
        <w:r w:rsidR="001E488C" w:rsidRPr="009D1906">
          <w:rPr>
            <w:rStyle w:val="Hyperlink"/>
            <w:noProof/>
          </w:rPr>
          <w:t>WebSocket và Socket.io</w:t>
        </w:r>
        <w:r w:rsidR="001E488C">
          <w:rPr>
            <w:noProof/>
            <w:webHidden/>
          </w:rPr>
          <w:tab/>
        </w:r>
        <w:r w:rsidR="001E488C">
          <w:rPr>
            <w:noProof/>
            <w:webHidden/>
          </w:rPr>
          <w:fldChar w:fldCharType="begin"/>
        </w:r>
        <w:r w:rsidR="001E488C">
          <w:rPr>
            <w:noProof/>
            <w:webHidden/>
          </w:rPr>
          <w:instrText xml:space="preserve"> PAGEREF _Toc133602593 \h </w:instrText>
        </w:r>
        <w:r w:rsidR="001E488C">
          <w:rPr>
            <w:noProof/>
            <w:webHidden/>
          </w:rPr>
        </w:r>
        <w:r w:rsidR="001E488C">
          <w:rPr>
            <w:noProof/>
            <w:webHidden/>
          </w:rPr>
          <w:fldChar w:fldCharType="separate"/>
        </w:r>
        <w:r w:rsidR="009D4776">
          <w:rPr>
            <w:noProof/>
            <w:webHidden/>
          </w:rPr>
          <w:t>8</w:t>
        </w:r>
        <w:r w:rsidR="001E488C">
          <w:rPr>
            <w:noProof/>
            <w:webHidden/>
          </w:rPr>
          <w:fldChar w:fldCharType="end"/>
        </w:r>
      </w:hyperlink>
    </w:p>
    <w:p w14:paraId="26E034A1" w14:textId="7CB5565C"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594" w:history="1">
        <w:r w:rsidR="001E488C" w:rsidRPr="009D1906">
          <w:rPr>
            <w:rStyle w:val="Hyperlink"/>
            <w:noProof/>
          </w:rPr>
          <w:t>1.2.2</w:t>
        </w:r>
        <w:r w:rsidR="001E488C">
          <w:rPr>
            <w:rFonts w:asciiTheme="minorHAnsi" w:eastAsiaTheme="minorEastAsia" w:hAnsiTheme="minorHAnsi" w:cstheme="minorBidi"/>
            <w:noProof/>
            <w:sz w:val="22"/>
            <w:szCs w:val="22"/>
          </w:rPr>
          <w:tab/>
        </w:r>
        <w:r w:rsidR="001E488C" w:rsidRPr="009D1906">
          <w:rPr>
            <w:rStyle w:val="Hyperlink"/>
            <w:noProof/>
          </w:rPr>
          <w:t>NodeJS</w:t>
        </w:r>
        <w:r w:rsidR="001E488C">
          <w:rPr>
            <w:noProof/>
            <w:webHidden/>
          </w:rPr>
          <w:tab/>
        </w:r>
        <w:r w:rsidR="001E488C">
          <w:rPr>
            <w:noProof/>
            <w:webHidden/>
          </w:rPr>
          <w:fldChar w:fldCharType="begin"/>
        </w:r>
        <w:r w:rsidR="001E488C">
          <w:rPr>
            <w:noProof/>
            <w:webHidden/>
          </w:rPr>
          <w:instrText xml:space="preserve"> PAGEREF _Toc133602594 \h </w:instrText>
        </w:r>
        <w:r w:rsidR="001E488C">
          <w:rPr>
            <w:noProof/>
            <w:webHidden/>
          </w:rPr>
        </w:r>
        <w:r w:rsidR="001E488C">
          <w:rPr>
            <w:noProof/>
            <w:webHidden/>
          </w:rPr>
          <w:fldChar w:fldCharType="separate"/>
        </w:r>
        <w:r w:rsidR="009D4776">
          <w:rPr>
            <w:noProof/>
            <w:webHidden/>
          </w:rPr>
          <w:t>9</w:t>
        </w:r>
        <w:r w:rsidR="001E488C">
          <w:rPr>
            <w:noProof/>
            <w:webHidden/>
          </w:rPr>
          <w:fldChar w:fldCharType="end"/>
        </w:r>
      </w:hyperlink>
    </w:p>
    <w:p w14:paraId="024FD5DD" w14:textId="62A8760A"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595" w:history="1">
        <w:r w:rsidR="001E488C" w:rsidRPr="009D1906">
          <w:rPr>
            <w:rStyle w:val="Hyperlink"/>
            <w:noProof/>
          </w:rPr>
          <w:t>1.2.3</w:t>
        </w:r>
        <w:r w:rsidR="001E488C">
          <w:rPr>
            <w:rFonts w:asciiTheme="minorHAnsi" w:eastAsiaTheme="minorEastAsia" w:hAnsiTheme="minorHAnsi" w:cstheme="minorBidi"/>
            <w:noProof/>
            <w:sz w:val="22"/>
            <w:szCs w:val="22"/>
          </w:rPr>
          <w:tab/>
        </w:r>
        <w:r w:rsidR="001E488C" w:rsidRPr="009D1906">
          <w:rPr>
            <w:rStyle w:val="Hyperlink"/>
            <w:noProof/>
          </w:rPr>
          <w:t>ReactJS</w:t>
        </w:r>
        <w:r w:rsidR="001E488C">
          <w:rPr>
            <w:noProof/>
            <w:webHidden/>
          </w:rPr>
          <w:tab/>
        </w:r>
        <w:r w:rsidR="001E488C">
          <w:rPr>
            <w:noProof/>
            <w:webHidden/>
          </w:rPr>
          <w:fldChar w:fldCharType="begin"/>
        </w:r>
        <w:r w:rsidR="001E488C">
          <w:rPr>
            <w:noProof/>
            <w:webHidden/>
          </w:rPr>
          <w:instrText xml:space="preserve"> PAGEREF _Toc133602595 \h </w:instrText>
        </w:r>
        <w:r w:rsidR="001E488C">
          <w:rPr>
            <w:noProof/>
            <w:webHidden/>
          </w:rPr>
        </w:r>
        <w:r w:rsidR="001E488C">
          <w:rPr>
            <w:noProof/>
            <w:webHidden/>
          </w:rPr>
          <w:fldChar w:fldCharType="separate"/>
        </w:r>
        <w:r w:rsidR="009D4776">
          <w:rPr>
            <w:noProof/>
            <w:webHidden/>
          </w:rPr>
          <w:t>10</w:t>
        </w:r>
        <w:r w:rsidR="001E488C">
          <w:rPr>
            <w:noProof/>
            <w:webHidden/>
          </w:rPr>
          <w:fldChar w:fldCharType="end"/>
        </w:r>
      </w:hyperlink>
    </w:p>
    <w:p w14:paraId="4BCC3CCD" w14:textId="736066EC"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596" w:history="1">
        <w:r w:rsidR="001E488C" w:rsidRPr="009D1906">
          <w:rPr>
            <w:rStyle w:val="Hyperlink"/>
            <w:noProof/>
          </w:rPr>
          <w:t>1.2.4</w:t>
        </w:r>
        <w:r w:rsidR="001E488C">
          <w:rPr>
            <w:rFonts w:asciiTheme="minorHAnsi" w:eastAsiaTheme="minorEastAsia" w:hAnsiTheme="minorHAnsi" w:cstheme="minorBidi"/>
            <w:noProof/>
            <w:sz w:val="22"/>
            <w:szCs w:val="22"/>
          </w:rPr>
          <w:tab/>
        </w:r>
        <w:r w:rsidR="001E488C" w:rsidRPr="009D1906">
          <w:rPr>
            <w:rStyle w:val="Hyperlink"/>
            <w:noProof/>
          </w:rPr>
          <w:t>MongoDB</w:t>
        </w:r>
        <w:r w:rsidR="001E488C">
          <w:rPr>
            <w:noProof/>
            <w:webHidden/>
          </w:rPr>
          <w:tab/>
        </w:r>
        <w:r w:rsidR="001E488C">
          <w:rPr>
            <w:noProof/>
            <w:webHidden/>
          </w:rPr>
          <w:fldChar w:fldCharType="begin"/>
        </w:r>
        <w:r w:rsidR="001E488C">
          <w:rPr>
            <w:noProof/>
            <w:webHidden/>
          </w:rPr>
          <w:instrText xml:space="preserve"> PAGEREF _Toc133602596 \h </w:instrText>
        </w:r>
        <w:r w:rsidR="001E488C">
          <w:rPr>
            <w:noProof/>
            <w:webHidden/>
          </w:rPr>
        </w:r>
        <w:r w:rsidR="001E488C">
          <w:rPr>
            <w:noProof/>
            <w:webHidden/>
          </w:rPr>
          <w:fldChar w:fldCharType="separate"/>
        </w:r>
        <w:r w:rsidR="009D4776">
          <w:rPr>
            <w:noProof/>
            <w:webHidden/>
          </w:rPr>
          <w:t>11</w:t>
        </w:r>
        <w:r w:rsidR="001E488C">
          <w:rPr>
            <w:noProof/>
            <w:webHidden/>
          </w:rPr>
          <w:fldChar w:fldCharType="end"/>
        </w:r>
      </w:hyperlink>
    </w:p>
    <w:p w14:paraId="7545632E" w14:textId="059FE72A" w:rsidR="001E488C" w:rsidRDefault="006D694B">
      <w:pPr>
        <w:pStyle w:val="TOC2"/>
        <w:tabs>
          <w:tab w:val="left" w:pos="1440"/>
          <w:tab w:val="right" w:leader="dot" w:pos="9111"/>
        </w:tabs>
        <w:rPr>
          <w:rFonts w:asciiTheme="minorHAnsi" w:eastAsiaTheme="minorEastAsia" w:hAnsiTheme="minorHAnsi" w:cstheme="minorBidi"/>
          <w:noProof/>
          <w:sz w:val="22"/>
          <w:szCs w:val="22"/>
        </w:rPr>
      </w:pPr>
      <w:hyperlink w:anchor="_Toc133602597" w:history="1">
        <w:r w:rsidR="001E488C" w:rsidRPr="009D1906">
          <w:rPr>
            <w:rStyle w:val="Hyperlink"/>
            <w:noProof/>
          </w:rPr>
          <w:t>1.3</w:t>
        </w:r>
        <w:r w:rsidR="001E488C">
          <w:rPr>
            <w:rFonts w:asciiTheme="minorHAnsi" w:eastAsiaTheme="minorEastAsia" w:hAnsiTheme="minorHAnsi" w:cstheme="minorBidi"/>
            <w:noProof/>
            <w:sz w:val="22"/>
            <w:szCs w:val="22"/>
          </w:rPr>
          <w:tab/>
        </w:r>
        <w:r w:rsidR="001E488C" w:rsidRPr="009D1906">
          <w:rPr>
            <w:rStyle w:val="Hyperlink"/>
            <w:noProof/>
          </w:rPr>
          <w:t>Kiến trúc tổng quan trong hệ thống:</w:t>
        </w:r>
        <w:r w:rsidR="001E488C">
          <w:rPr>
            <w:noProof/>
            <w:webHidden/>
          </w:rPr>
          <w:tab/>
        </w:r>
        <w:r w:rsidR="001E488C">
          <w:rPr>
            <w:noProof/>
            <w:webHidden/>
          </w:rPr>
          <w:fldChar w:fldCharType="begin"/>
        </w:r>
        <w:r w:rsidR="001E488C">
          <w:rPr>
            <w:noProof/>
            <w:webHidden/>
          </w:rPr>
          <w:instrText xml:space="preserve"> PAGEREF _Toc133602597 \h </w:instrText>
        </w:r>
        <w:r w:rsidR="001E488C">
          <w:rPr>
            <w:noProof/>
            <w:webHidden/>
          </w:rPr>
        </w:r>
        <w:r w:rsidR="001E488C">
          <w:rPr>
            <w:noProof/>
            <w:webHidden/>
          </w:rPr>
          <w:fldChar w:fldCharType="separate"/>
        </w:r>
        <w:r w:rsidR="009D4776">
          <w:rPr>
            <w:noProof/>
            <w:webHidden/>
          </w:rPr>
          <w:t>12</w:t>
        </w:r>
        <w:r w:rsidR="001E488C">
          <w:rPr>
            <w:noProof/>
            <w:webHidden/>
          </w:rPr>
          <w:fldChar w:fldCharType="end"/>
        </w:r>
      </w:hyperlink>
    </w:p>
    <w:p w14:paraId="01FAE356" w14:textId="11202266" w:rsidR="001E488C" w:rsidRDefault="006D694B">
      <w:pPr>
        <w:pStyle w:val="TOC2"/>
        <w:tabs>
          <w:tab w:val="left" w:pos="1440"/>
          <w:tab w:val="right" w:leader="dot" w:pos="9111"/>
        </w:tabs>
        <w:rPr>
          <w:rFonts w:asciiTheme="minorHAnsi" w:eastAsiaTheme="minorEastAsia" w:hAnsiTheme="minorHAnsi" w:cstheme="minorBidi"/>
          <w:noProof/>
          <w:sz w:val="22"/>
          <w:szCs w:val="22"/>
        </w:rPr>
      </w:pPr>
      <w:hyperlink w:anchor="_Toc133602598" w:history="1">
        <w:r w:rsidR="001E488C" w:rsidRPr="009D1906">
          <w:rPr>
            <w:rStyle w:val="Hyperlink"/>
            <w:noProof/>
          </w:rPr>
          <w:t>1.4</w:t>
        </w:r>
        <w:r w:rsidR="001E488C">
          <w:rPr>
            <w:rFonts w:asciiTheme="minorHAnsi" w:eastAsiaTheme="minorEastAsia" w:hAnsiTheme="minorHAnsi" w:cstheme="minorBidi"/>
            <w:noProof/>
            <w:sz w:val="22"/>
            <w:szCs w:val="22"/>
          </w:rPr>
          <w:tab/>
        </w:r>
        <w:r w:rsidR="001E488C" w:rsidRPr="009D1906">
          <w:rPr>
            <w:rStyle w:val="Hyperlink"/>
            <w:noProof/>
          </w:rPr>
          <w:t>Kết quả sản phẩm:</w:t>
        </w:r>
        <w:r w:rsidR="001E488C">
          <w:rPr>
            <w:noProof/>
            <w:webHidden/>
          </w:rPr>
          <w:tab/>
        </w:r>
        <w:r w:rsidR="001E488C">
          <w:rPr>
            <w:noProof/>
            <w:webHidden/>
          </w:rPr>
          <w:fldChar w:fldCharType="begin"/>
        </w:r>
        <w:r w:rsidR="001E488C">
          <w:rPr>
            <w:noProof/>
            <w:webHidden/>
          </w:rPr>
          <w:instrText xml:space="preserve"> PAGEREF _Toc133602598 \h </w:instrText>
        </w:r>
        <w:r w:rsidR="001E488C">
          <w:rPr>
            <w:noProof/>
            <w:webHidden/>
          </w:rPr>
        </w:r>
        <w:r w:rsidR="001E488C">
          <w:rPr>
            <w:noProof/>
            <w:webHidden/>
          </w:rPr>
          <w:fldChar w:fldCharType="separate"/>
        </w:r>
        <w:r w:rsidR="009D4776">
          <w:rPr>
            <w:noProof/>
            <w:webHidden/>
          </w:rPr>
          <w:t>13</w:t>
        </w:r>
        <w:r w:rsidR="001E488C">
          <w:rPr>
            <w:noProof/>
            <w:webHidden/>
          </w:rPr>
          <w:fldChar w:fldCharType="end"/>
        </w:r>
      </w:hyperlink>
    </w:p>
    <w:p w14:paraId="10F00508" w14:textId="258F8B00" w:rsidR="001E488C" w:rsidRDefault="006D694B">
      <w:pPr>
        <w:pStyle w:val="TOC2"/>
        <w:tabs>
          <w:tab w:val="left" w:pos="1440"/>
          <w:tab w:val="right" w:leader="dot" w:pos="9111"/>
        </w:tabs>
        <w:rPr>
          <w:rFonts w:asciiTheme="minorHAnsi" w:eastAsiaTheme="minorEastAsia" w:hAnsiTheme="minorHAnsi" w:cstheme="minorBidi"/>
          <w:noProof/>
          <w:sz w:val="22"/>
          <w:szCs w:val="22"/>
        </w:rPr>
      </w:pPr>
      <w:hyperlink w:anchor="_Toc133602599" w:history="1">
        <w:r w:rsidR="001E488C" w:rsidRPr="009D1906">
          <w:rPr>
            <w:rStyle w:val="Hyperlink"/>
            <w:noProof/>
          </w:rPr>
          <w:t>1.5</w:t>
        </w:r>
        <w:r w:rsidR="001E488C">
          <w:rPr>
            <w:rFonts w:asciiTheme="minorHAnsi" w:eastAsiaTheme="minorEastAsia" w:hAnsiTheme="minorHAnsi" w:cstheme="minorBidi"/>
            <w:noProof/>
            <w:sz w:val="22"/>
            <w:szCs w:val="22"/>
          </w:rPr>
          <w:tab/>
        </w:r>
        <w:r w:rsidR="001E488C" w:rsidRPr="009D1906">
          <w:rPr>
            <w:rStyle w:val="Hyperlink"/>
            <w:noProof/>
          </w:rPr>
          <w:t>Hạn chế và hướng phát triển:</w:t>
        </w:r>
        <w:r w:rsidR="001E488C">
          <w:rPr>
            <w:noProof/>
            <w:webHidden/>
          </w:rPr>
          <w:tab/>
        </w:r>
        <w:r w:rsidR="001E488C">
          <w:rPr>
            <w:noProof/>
            <w:webHidden/>
          </w:rPr>
          <w:fldChar w:fldCharType="begin"/>
        </w:r>
        <w:r w:rsidR="001E488C">
          <w:rPr>
            <w:noProof/>
            <w:webHidden/>
          </w:rPr>
          <w:instrText xml:space="preserve"> PAGEREF _Toc133602599 \h </w:instrText>
        </w:r>
        <w:r w:rsidR="001E488C">
          <w:rPr>
            <w:noProof/>
            <w:webHidden/>
          </w:rPr>
        </w:r>
        <w:r w:rsidR="001E488C">
          <w:rPr>
            <w:noProof/>
            <w:webHidden/>
          </w:rPr>
          <w:fldChar w:fldCharType="separate"/>
        </w:r>
        <w:r w:rsidR="009D4776">
          <w:rPr>
            <w:noProof/>
            <w:webHidden/>
          </w:rPr>
          <w:t>15</w:t>
        </w:r>
        <w:r w:rsidR="001E488C">
          <w:rPr>
            <w:noProof/>
            <w:webHidden/>
          </w:rPr>
          <w:fldChar w:fldCharType="end"/>
        </w:r>
      </w:hyperlink>
    </w:p>
    <w:p w14:paraId="62FDAC85" w14:textId="0307E5CA"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600" w:history="1">
        <w:r w:rsidR="001E488C" w:rsidRPr="009D1906">
          <w:rPr>
            <w:rStyle w:val="Hyperlink"/>
            <w:noProof/>
          </w:rPr>
          <w:t>1.5.1</w:t>
        </w:r>
        <w:r w:rsidR="001E488C">
          <w:rPr>
            <w:rFonts w:asciiTheme="minorHAnsi" w:eastAsiaTheme="minorEastAsia" w:hAnsiTheme="minorHAnsi" w:cstheme="minorBidi"/>
            <w:noProof/>
            <w:sz w:val="22"/>
            <w:szCs w:val="22"/>
          </w:rPr>
          <w:tab/>
        </w:r>
        <w:r w:rsidR="001E488C" w:rsidRPr="009D1906">
          <w:rPr>
            <w:rStyle w:val="Hyperlink"/>
            <w:noProof/>
          </w:rPr>
          <w:t>Hạn chế</w:t>
        </w:r>
        <w:r w:rsidR="001E488C">
          <w:rPr>
            <w:noProof/>
            <w:webHidden/>
          </w:rPr>
          <w:tab/>
        </w:r>
        <w:r w:rsidR="001E488C">
          <w:rPr>
            <w:noProof/>
            <w:webHidden/>
          </w:rPr>
          <w:fldChar w:fldCharType="begin"/>
        </w:r>
        <w:r w:rsidR="001E488C">
          <w:rPr>
            <w:noProof/>
            <w:webHidden/>
          </w:rPr>
          <w:instrText xml:space="preserve"> PAGEREF _Toc133602600 \h </w:instrText>
        </w:r>
        <w:r w:rsidR="001E488C">
          <w:rPr>
            <w:noProof/>
            <w:webHidden/>
          </w:rPr>
        </w:r>
        <w:r w:rsidR="001E488C">
          <w:rPr>
            <w:noProof/>
            <w:webHidden/>
          </w:rPr>
          <w:fldChar w:fldCharType="separate"/>
        </w:r>
        <w:r w:rsidR="009D4776">
          <w:rPr>
            <w:noProof/>
            <w:webHidden/>
          </w:rPr>
          <w:t>15</w:t>
        </w:r>
        <w:r w:rsidR="001E488C">
          <w:rPr>
            <w:noProof/>
            <w:webHidden/>
          </w:rPr>
          <w:fldChar w:fldCharType="end"/>
        </w:r>
      </w:hyperlink>
    </w:p>
    <w:p w14:paraId="38D04608" w14:textId="6CB23983" w:rsidR="001E488C" w:rsidRDefault="006D694B">
      <w:pPr>
        <w:pStyle w:val="TOC3"/>
        <w:tabs>
          <w:tab w:val="left" w:pos="2180"/>
          <w:tab w:val="right" w:leader="dot" w:pos="9111"/>
        </w:tabs>
        <w:rPr>
          <w:rFonts w:asciiTheme="minorHAnsi" w:eastAsiaTheme="minorEastAsia" w:hAnsiTheme="minorHAnsi" w:cstheme="minorBidi"/>
          <w:noProof/>
          <w:sz w:val="22"/>
          <w:szCs w:val="22"/>
        </w:rPr>
      </w:pPr>
      <w:hyperlink w:anchor="_Toc133602601" w:history="1">
        <w:r w:rsidR="001E488C" w:rsidRPr="009D1906">
          <w:rPr>
            <w:rStyle w:val="Hyperlink"/>
            <w:noProof/>
          </w:rPr>
          <w:t>1.5.2</w:t>
        </w:r>
        <w:r w:rsidR="001E488C">
          <w:rPr>
            <w:rFonts w:asciiTheme="minorHAnsi" w:eastAsiaTheme="minorEastAsia" w:hAnsiTheme="minorHAnsi" w:cstheme="minorBidi"/>
            <w:noProof/>
            <w:sz w:val="22"/>
            <w:szCs w:val="22"/>
          </w:rPr>
          <w:tab/>
        </w:r>
        <w:r w:rsidR="001E488C" w:rsidRPr="009D1906">
          <w:rPr>
            <w:rStyle w:val="Hyperlink"/>
            <w:noProof/>
          </w:rPr>
          <w:t>Hướng phát triển</w:t>
        </w:r>
        <w:r w:rsidR="001E488C">
          <w:rPr>
            <w:noProof/>
            <w:webHidden/>
          </w:rPr>
          <w:tab/>
        </w:r>
        <w:r w:rsidR="001E488C">
          <w:rPr>
            <w:noProof/>
            <w:webHidden/>
          </w:rPr>
          <w:fldChar w:fldCharType="begin"/>
        </w:r>
        <w:r w:rsidR="001E488C">
          <w:rPr>
            <w:noProof/>
            <w:webHidden/>
          </w:rPr>
          <w:instrText xml:space="preserve"> PAGEREF _Toc133602601 \h </w:instrText>
        </w:r>
        <w:r w:rsidR="001E488C">
          <w:rPr>
            <w:noProof/>
            <w:webHidden/>
          </w:rPr>
        </w:r>
        <w:r w:rsidR="001E488C">
          <w:rPr>
            <w:noProof/>
            <w:webHidden/>
          </w:rPr>
          <w:fldChar w:fldCharType="separate"/>
        </w:r>
        <w:r w:rsidR="009D4776">
          <w:rPr>
            <w:noProof/>
            <w:webHidden/>
          </w:rPr>
          <w:t>15</w:t>
        </w:r>
        <w:r w:rsidR="001E488C">
          <w:rPr>
            <w:noProof/>
            <w:webHidden/>
          </w:rPr>
          <w:fldChar w:fldCharType="end"/>
        </w:r>
      </w:hyperlink>
    </w:p>
    <w:p w14:paraId="291B60F9" w14:textId="41627652" w:rsidR="001E488C" w:rsidRDefault="006D694B">
      <w:pPr>
        <w:pStyle w:val="TOC1"/>
        <w:tabs>
          <w:tab w:val="right" w:leader="dot" w:pos="9111"/>
        </w:tabs>
        <w:rPr>
          <w:rFonts w:asciiTheme="minorHAnsi" w:eastAsiaTheme="minorEastAsia" w:hAnsiTheme="minorHAnsi" w:cstheme="minorBidi"/>
          <w:noProof/>
          <w:sz w:val="22"/>
          <w:szCs w:val="22"/>
        </w:rPr>
      </w:pPr>
      <w:hyperlink w:anchor="_Toc133602602" w:history="1">
        <w:r w:rsidR="001E488C" w:rsidRPr="009D1906">
          <w:rPr>
            <w:rStyle w:val="Hyperlink"/>
            <w:noProof/>
          </w:rPr>
          <w:t>CHƯƠNG 2 – PHẦN LÝ THUYẾT</w:t>
        </w:r>
        <w:r w:rsidR="001E488C">
          <w:rPr>
            <w:noProof/>
            <w:webHidden/>
          </w:rPr>
          <w:tab/>
        </w:r>
        <w:r w:rsidR="001E488C">
          <w:rPr>
            <w:noProof/>
            <w:webHidden/>
          </w:rPr>
          <w:fldChar w:fldCharType="begin"/>
        </w:r>
        <w:r w:rsidR="001E488C">
          <w:rPr>
            <w:noProof/>
            <w:webHidden/>
          </w:rPr>
          <w:instrText xml:space="preserve"> PAGEREF _Toc133602602 \h </w:instrText>
        </w:r>
        <w:r w:rsidR="001E488C">
          <w:rPr>
            <w:noProof/>
            <w:webHidden/>
          </w:rPr>
        </w:r>
        <w:r w:rsidR="001E488C">
          <w:rPr>
            <w:noProof/>
            <w:webHidden/>
          </w:rPr>
          <w:fldChar w:fldCharType="separate"/>
        </w:r>
        <w:r w:rsidR="009D4776">
          <w:rPr>
            <w:noProof/>
            <w:webHidden/>
          </w:rPr>
          <w:t>16</w:t>
        </w:r>
        <w:r w:rsidR="001E488C">
          <w:rPr>
            <w:noProof/>
            <w:webHidden/>
          </w:rPr>
          <w:fldChar w:fldCharType="end"/>
        </w:r>
      </w:hyperlink>
    </w:p>
    <w:p w14:paraId="1A63EF8D" w14:textId="3F2A7791" w:rsidR="001E488C" w:rsidRDefault="006D694B">
      <w:pPr>
        <w:pStyle w:val="TOC2"/>
        <w:tabs>
          <w:tab w:val="right" w:leader="dot" w:pos="9111"/>
        </w:tabs>
        <w:rPr>
          <w:rFonts w:asciiTheme="minorHAnsi" w:eastAsiaTheme="minorEastAsia" w:hAnsiTheme="minorHAnsi" w:cstheme="minorBidi"/>
          <w:noProof/>
          <w:sz w:val="22"/>
          <w:szCs w:val="22"/>
        </w:rPr>
      </w:pPr>
      <w:hyperlink w:anchor="_Toc133602603" w:history="1">
        <w:r w:rsidR="001E488C" w:rsidRPr="009D1906">
          <w:rPr>
            <w:rStyle w:val="Hyperlink"/>
            <w:noProof/>
          </w:rPr>
          <w:t>2.1 Câu 1:</w:t>
        </w:r>
        <w:r w:rsidR="001E488C">
          <w:rPr>
            <w:noProof/>
            <w:webHidden/>
          </w:rPr>
          <w:tab/>
        </w:r>
        <w:r w:rsidR="001E488C">
          <w:rPr>
            <w:noProof/>
            <w:webHidden/>
          </w:rPr>
          <w:fldChar w:fldCharType="begin"/>
        </w:r>
        <w:r w:rsidR="001E488C">
          <w:rPr>
            <w:noProof/>
            <w:webHidden/>
          </w:rPr>
          <w:instrText xml:space="preserve"> PAGEREF _Toc133602603 \h </w:instrText>
        </w:r>
        <w:r w:rsidR="001E488C">
          <w:rPr>
            <w:noProof/>
            <w:webHidden/>
          </w:rPr>
        </w:r>
        <w:r w:rsidR="001E488C">
          <w:rPr>
            <w:noProof/>
            <w:webHidden/>
          </w:rPr>
          <w:fldChar w:fldCharType="separate"/>
        </w:r>
        <w:r w:rsidR="009D4776">
          <w:rPr>
            <w:noProof/>
            <w:webHidden/>
          </w:rPr>
          <w:t>16</w:t>
        </w:r>
        <w:r w:rsidR="001E488C">
          <w:rPr>
            <w:noProof/>
            <w:webHidden/>
          </w:rPr>
          <w:fldChar w:fldCharType="end"/>
        </w:r>
      </w:hyperlink>
    </w:p>
    <w:p w14:paraId="06E9A574" w14:textId="53B28E6F" w:rsidR="001E488C" w:rsidRDefault="006D694B">
      <w:pPr>
        <w:pStyle w:val="TOC3"/>
        <w:tabs>
          <w:tab w:val="right" w:leader="dot" w:pos="9111"/>
        </w:tabs>
        <w:rPr>
          <w:rFonts w:asciiTheme="minorHAnsi" w:eastAsiaTheme="minorEastAsia" w:hAnsiTheme="minorHAnsi" w:cstheme="minorBidi"/>
          <w:noProof/>
          <w:sz w:val="22"/>
          <w:szCs w:val="22"/>
        </w:rPr>
      </w:pPr>
      <w:hyperlink w:anchor="_Toc133602604" w:history="1">
        <w:r w:rsidR="001E488C" w:rsidRPr="009D1906">
          <w:rPr>
            <w:rStyle w:val="Hyperlink"/>
            <w:noProof/>
          </w:rPr>
          <w:t>2.1.1: Câu hỏi:</w:t>
        </w:r>
        <w:r w:rsidR="001E488C">
          <w:rPr>
            <w:noProof/>
            <w:webHidden/>
          </w:rPr>
          <w:tab/>
        </w:r>
        <w:r w:rsidR="001E488C">
          <w:rPr>
            <w:noProof/>
            <w:webHidden/>
          </w:rPr>
          <w:fldChar w:fldCharType="begin"/>
        </w:r>
        <w:r w:rsidR="001E488C">
          <w:rPr>
            <w:noProof/>
            <w:webHidden/>
          </w:rPr>
          <w:instrText xml:space="preserve"> PAGEREF _Toc133602604 \h </w:instrText>
        </w:r>
        <w:r w:rsidR="001E488C">
          <w:rPr>
            <w:noProof/>
            <w:webHidden/>
          </w:rPr>
        </w:r>
        <w:r w:rsidR="001E488C">
          <w:rPr>
            <w:noProof/>
            <w:webHidden/>
          </w:rPr>
          <w:fldChar w:fldCharType="separate"/>
        </w:r>
        <w:r w:rsidR="009D4776">
          <w:rPr>
            <w:noProof/>
            <w:webHidden/>
          </w:rPr>
          <w:t>16</w:t>
        </w:r>
        <w:r w:rsidR="001E488C">
          <w:rPr>
            <w:noProof/>
            <w:webHidden/>
          </w:rPr>
          <w:fldChar w:fldCharType="end"/>
        </w:r>
      </w:hyperlink>
    </w:p>
    <w:p w14:paraId="4C7D1394" w14:textId="540D0657" w:rsidR="001E488C" w:rsidRDefault="006D694B">
      <w:pPr>
        <w:pStyle w:val="TOC3"/>
        <w:tabs>
          <w:tab w:val="right" w:leader="dot" w:pos="9111"/>
        </w:tabs>
        <w:rPr>
          <w:rFonts w:asciiTheme="minorHAnsi" w:eastAsiaTheme="minorEastAsia" w:hAnsiTheme="minorHAnsi" w:cstheme="minorBidi"/>
          <w:noProof/>
          <w:sz w:val="22"/>
          <w:szCs w:val="22"/>
        </w:rPr>
      </w:pPr>
      <w:hyperlink w:anchor="_Toc133602605" w:history="1">
        <w:r w:rsidR="001E488C" w:rsidRPr="009D1906">
          <w:rPr>
            <w:rStyle w:val="Hyperlink"/>
            <w:noProof/>
          </w:rPr>
          <w:t>2.1.2: Trả lời:</w:t>
        </w:r>
        <w:r w:rsidR="001E488C">
          <w:rPr>
            <w:noProof/>
            <w:webHidden/>
          </w:rPr>
          <w:tab/>
        </w:r>
        <w:r w:rsidR="001E488C">
          <w:rPr>
            <w:noProof/>
            <w:webHidden/>
          </w:rPr>
          <w:fldChar w:fldCharType="begin"/>
        </w:r>
        <w:r w:rsidR="001E488C">
          <w:rPr>
            <w:noProof/>
            <w:webHidden/>
          </w:rPr>
          <w:instrText xml:space="preserve"> PAGEREF _Toc133602605 \h </w:instrText>
        </w:r>
        <w:r w:rsidR="001E488C">
          <w:rPr>
            <w:noProof/>
            <w:webHidden/>
          </w:rPr>
        </w:r>
        <w:r w:rsidR="001E488C">
          <w:rPr>
            <w:noProof/>
            <w:webHidden/>
          </w:rPr>
          <w:fldChar w:fldCharType="separate"/>
        </w:r>
        <w:r w:rsidR="009D4776">
          <w:rPr>
            <w:noProof/>
            <w:webHidden/>
          </w:rPr>
          <w:t>16</w:t>
        </w:r>
        <w:r w:rsidR="001E488C">
          <w:rPr>
            <w:noProof/>
            <w:webHidden/>
          </w:rPr>
          <w:fldChar w:fldCharType="end"/>
        </w:r>
      </w:hyperlink>
    </w:p>
    <w:p w14:paraId="7564F6B2" w14:textId="60665984" w:rsidR="001E488C" w:rsidRDefault="006D694B">
      <w:pPr>
        <w:pStyle w:val="TOC2"/>
        <w:tabs>
          <w:tab w:val="right" w:leader="dot" w:pos="9111"/>
        </w:tabs>
        <w:rPr>
          <w:rFonts w:asciiTheme="minorHAnsi" w:eastAsiaTheme="minorEastAsia" w:hAnsiTheme="minorHAnsi" w:cstheme="minorBidi"/>
          <w:noProof/>
          <w:sz w:val="22"/>
          <w:szCs w:val="22"/>
        </w:rPr>
      </w:pPr>
      <w:hyperlink w:anchor="_Toc133602606" w:history="1">
        <w:r w:rsidR="001E488C" w:rsidRPr="009D1906">
          <w:rPr>
            <w:rStyle w:val="Hyperlink"/>
            <w:noProof/>
          </w:rPr>
          <w:t>2.2 Câu 2:</w:t>
        </w:r>
        <w:r w:rsidR="001E488C">
          <w:rPr>
            <w:noProof/>
            <w:webHidden/>
          </w:rPr>
          <w:tab/>
        </w:r>
        <w:r w:rsidR="001E488C">
          <w:rPr>
            <w:noProof/>
            <w:webHidden/>
          </w:rPr>
          <w:fldChar w:fldCharType="begin"/>
        </w:r>
        <w:r w:rsidR="001E488C">
          <w:rPr>
            <w:noProof/>
            <w:webHidden/>
          </w:rPr>
          <w:instrText xml:space="preserve"> PAGEREF _Toc133602606 \h </w:instrText>
        </w:r>
        <w:r w:rsidR="001E488C">
          <w:rPr>
            <w:noProof/>
            <w:webHidden/>
          </w:rPr>
        </w:r>
        <w:r w:rsidR="001E488C">
          <w:rPr>
            <w:noProof/>
            <w:webHidden/>
          </w:rPr>
          <w:fldChar w:fldCharType="separate"/>
        </w:r>
        <w:r w:rsidR="009D4776">
          <w:rPr>
            <w:noProof/>
            <w:webHidden/>
          </w:rPr>
          <w:t>19</w:t>
        </w:r>
        <w:r w:rsidR="001E488C">
          <w:rPr>
            <w:noProof/>
            <w:webHidden/>
          </w:rPr>
          <w:fldChar w:fldCharType="end"/>
        </w:r>
      </w:hyperlink>
    </w:p>
    <w:p w14:paraId="3D58F404" w14:textId="77DC7A4F" w:rsidR="001E488C" w:rsidRDefault="006D694B">
      <w:pPr>
        <w:pStyle w:val="TOC3"/>
        <w:tabs>
          <w:tab w:val="right" w:leader="dot" w:pos="9111"/>
        </w:tabs>
        <w:rPr>
          <w:rFonts w:asciiTheme="minorHAnsi" w:eastAsiaTheme="minorEastAsia" w:hAnsiTheme="minorHAnsi" w:cstheme="minorBidi"/>
          <w:noProof/>
          <w:sz w:val="22"/>
          <w:szCs w:val="22"/>
        </w:rPr>
      </w:pPr>
      <w:hyperlink w:anchor="_Toc133602607" w:history="1">
        <w:r w:rsidR="001E488C" w:rsidRPr="009D1906">
          <w:rPr>
            <w:rStyle w:val="Hyperlink"/>
            <w:noProof/>
          </w:rPr>
          <w:t>2.2.1: Câu hỏi</w:t>
        </w:r>
        <w:r w:rsidR="001E488C">
          <w:rPr>
            <w:noProof/>
            <w:webHidden/>
          </w:rPr>
          <w:tab/>
        </w:r>
        <w:r w:rsidR="001E488C">
          <w:rPr>
            <w:noProof/>
            <w:webHidden/>
          </w:rPr>
          <w:fldChar w:fldCharType="begin"/>
        </w:r>
        <w:r w:rsidR="001E488C">
          <w:rPr>
            <w:noProof/>
            <w:webHidden/>
          </w:rPr>
          <w:instrText xml:space="preserve"> PAGEREF _Toc133602607 \h </w:instrText>
        </w:r>
        <w:r w:rsidR="001E488C">
          <w:rPr>
            <w:noProof/>
            <w:webHidden/>
          </w:rPr>
        </w:r>
        <w:r w:rsidR="001E488C">
          <w:rPr>
            <w:noProof/>
            <w:webHidden/>
          </w:rPr>
          <w:fldChar w:fldCharType="separate"/>
        </w:r>
        <w:r w:rsidR="009D4776">
          <w:rPr>
            <w:noProof/>
            <w:webHidden/>
          </w:rPr>
          <w:t>19</w:t>
        </w:r>
        <w:r w:rsidR="001E488C">
          <w:rPr>
            <w:noProof/>
            <w:webHidden/>
          </w:rPr>
          <w:fldChar w:fldCharType="end"/>
        </w:r>
      </w:hyperlink>
    </w:p>
    <w:p w14:paraId="1895FFEB" w14:textId="0835D98D" w:rsidR="001E488C" w:rsidRDefault="006D694B">
      <w:pPr>
        <w:pStyle w:val="TOC3"/>
        <w:tabs>
          <w:tab w:val="right" w:leader="dot" w:pos="9111"/>
        </w:tabs>
        <w:rPr>
          <w:rFonts w:asciiTheme="minorHAnsi" w:eastAsiaTheme="minorEastAsia" w:hAnsiTheme="minorHAnsi" w:cstheme="minorBidi"/>
          <w:noProof/>
          <w:sz w:val="22"/>
          <w:szCs w:val="22"/>
        </w:rPr>
      </w:pPr>
      <w:hyperlink w:anchor="_Toc133602608" w:history="1">
        <w:r w:rsidR="001E488C" w:rsidRPr="009D1906">
          <w:rPr>
            <w:rStyle w:val="Hyperlink"/>
            <w:noProof/>
          </w:rPr>
          <w:t>2.2.2: Trả lời</w:t>
        </w:r>
        <w:r w:rsidR="001E488C">
          <w:rPr>
            <w:noProof/>
            <w:webHidden/>
          </w:rPr>
          <w:tab/>
        </w:r>
        <w:r w:rsidR="001E488C">
          <w:rPr>
            <w:noProof/>
            <w:webHidden/>
          </w:rPr>
          <w:fldChar w:fldCharType="begin"/>
        </w:r>
        <w:r w:rsidR="001E488C">
          <w:rPr>
            <w:noProof/>
            <w:webHidden/>
          </w:rPr>
          <w:instrText xml:space="preserve"> PAGEREF _Toc133602608 \h </w:instrText>
        </w:r>
        <w:r w:rsidR="001E488C">
          <w:rPr>
            <w:noProof/>
            <w:webHidden/>
          </w:rPr>
        </w:r>
        <w:r w:rsidR="001E488C">
          <w:rPr>
            <w:noProof/>
            <w:webHidden/>
          </w:rPr>
          <w:fldChar w:fldCharType="separate"/>
        </w:r>
        <w:r w:rsidR="009D4776">
          <w:rPr>
            <w:noProof/>
            <w:webHidden/>
          </w:rPr>
          <w:t>19</w:t>
        </w:r>
        <w:r w:rsidR="001E488C">
          <w:rPr>
            <w:noProof/>
            <w:webHidden/>
          </w:rPr>
          <w:fldChar w:fldCharType="end"/>
        </w:r>
      </w:hyperlink>
    </w:p>
    <w:p w14:paraId="4D879244" w14:textId="1834D4E1" w:rsidR="001E488C" w:rsidRDefault="006D694B">
      <w:pPr>
        <w:pStyle w:val="TOC2"/>
        <w:tabs>
          <w:tab w:val="right" w:leader="dot" w:pos="9111"/>
        </w:tabs>
        <w:rPr>
          <w:rFonts w:asciiTheme="minorHAnsi" w:eastAsiaTheme="minorEastAsia" w:hAnsiTheme="minorHAnsi" w:cstheme="minorBidi"/>
          <w:noProof/>
          <w:sz w:val="22"/>
          <w:szCs w:val="22"/>
        </w:rPr>
      </w:pPr>
      <w:hyperlink w:anchor="_Toc133602609" w:history="1">
        <w:r w:rsidR="001E488C" w:rsidRPr="009D1906">
          <w:rPr>
            <w:rStyle w:val="Hyperlink"/>
            <w:noProof/>
          </w:rPr>
          <w:t>2.3 Câu 3:</w:t>
        </w:r>
        <w:r w:rsidR="001E488C">
          <w:rPr>
            <w:noProof/>
            <w:webHidden/>
          </w:rPr>
          <w:tab/>
        </w:r>
        <w:r w:rsidR="001E488C">
          <w:rPr>
            <w:noProof/>
            <w:webHidden/>
          </w:rPr>
          <w:fldChar w:fldCharType="begin"/>
        </w:r>
        <w:r w:rsidR="001E488C">
          <w:rPr>
            <w:noProof/>
            <w:webHidden/>
          </w:rPr>
          <w:instrText xml:space="preserve"> PAGEREF _Toc133602609 \h </w:instrText>
        </w:r>
        <w:r w:rsidR="001E488C">
          <w:rPr>
            <w:noProof/>
            <w:webHidden/>
          </w:rPr>
        </w:r>
        <w:r w:rsidR="001E488C">
          <w:rPr>
            <w:noProof/>
            <w:webHidden/>
          </w:rPr>
          <w:fldChar w:fldCharType="separate"/>
        </w:r>
        <w:r w:rsidR="009D4776">
          <w:rPr>
            <w:noProof/>
            <w:webHidden/>
          </w:rPr>
          <w:t>22</w:t>
        </w:r>
        <w:r w:rsidR="001E488C">
          <w:rPr>
            <w:noProof/>
            <w:webHidden/>
          </w:rPr>
          <w:fldChar w:fldCharType="end"/>
        </w:r>
      </w:hyperlink>
    </w:p>
    <w:p w14:paraId="650327DF" w14:textId="10CED4BF" w:rsidR="001E488C" w:rsidRDefault="006D694B">
      <w:pPr>
        <w:pStyle w:val="TOC3"/>
        <w:tabs>
          <w:tab w:val="right" w:leader="dot" w:pos="9111"/>
        </w:tabs>
        <w:rPr>
          <w:rFonts w:asciiTheme="minorHAnsi" w:eastAsiaTheme="minorEastAsia" w:hAnsiTheme="minorHAnsi" w:cstheme="minorBidi"/>
          <w:noProof/>
          <w:sz w:val="22"/>
          <w:szCs w:val="22"/>
        </w:rPr>
      </w:pPr>
      <w:hyperlink w:anchor="_Toc133602610" w:history="1">
        <w:r w:rsidR="001E488C" w:rsidRPr="009D1906">
          <w:rPr>
            <w:rStyle w:val="Hyperlink"/>
            <w:noProof/>
          </w:rPr>
          <w:t>2.3.1: Câu hỏi</w:t>
        </w:r>
        <w:r w:rsidR="001E488C">
          <w:rPr>
            <w:noProof/>
            <w:webHidden/>
          </w:rPr>
          <w:tab/>
        </w:r>
        <w:r w:rsidR="001E488C">
          <w:rPr>
            <w:noProof/>
            <w:webHidden/>
          </w:rPr>
          <w:fldChar w:fldCharType="begin"/>
        </w:r>
        <w:r w:rsidR="001E488C">
          <w:rPr>
            <w:noProof/>
            <w:webHidden/>
          </w:rPr>
          <w:instrText xml:space="preserve"> PAGEREF _Toc133602610 \h </w:instrText>
        </w:r>
        <w:r w:rsidR="001E488C">
          <w:rPr>
            <w:noProof/>
            <w:webHidden/>
          </w:rPr>
        </w:r>
        <w:r w:rsidR="001E488C">
          <w:rPr>
            <w:noProof/>
            <w:webHidden/>
          </w:rPr>
          <w:fldChar w:fldCharType="separate"/>
        </w:r>
        <w:r w:rsidR="009D4776">
          <w:rPr>
            <w:noProof/>
            <w:webHidden/>
          </w:rPr>
          <w:t>22</w:t>
        </w:r>
        <w:r w:rsidR="001E488C">
          <w:rPr>
            <w:noProof/>
            <w:webHidden/>
          </w:rPr>
          <w:fldChar w:fldCharType="end"/>
        </w:r>
      </w:hyperlink>
    </w:p>
    <w:p w14:paraId="451D88CD" w14:textId="2B6D97A8" w:rsidR="001E488C" w:rsidRDefault="006D694B">
      <w:pPr>
        <w:pStyle w:val="TOC3"/>
        <w:tabs>
          <w:tab w:val="right" w:leader="dot" w:pos="9111"/>
        </w:tabs>
        <w:rPr>
          <w:rFonts w:asciiTheme="minorHAnsi" w:eastAsiaTheme="minorEastAsia" w:hAnsiTheme="minorHAnsi" w:cstheme="minorBidi"/>
          <w:noProof/>
          <w:sz w:val="22"/>
          <w:szCs w:val="22"/>
        </w:rPr>
      </w:pPr>
      <w:hyperlink w:anchor="_Toc133602611" w:history="1">
        <w:r w:rsidR="001E488C" w:rsidRPr="009D1906">
          <w:rPr>
            <w:rStyle w:val="Hyperlink"/>
            <w:noProof/>
          </w:rPr>
          <w:t>2.3.2: Trả lời</w:t>
        </w:r>
        <w:r w:rsidR="001E488C">
          <w:rPr>
            <w:noProof/>
            <w:webHidden/>
          </w:rPr>
          <w:tab/>
        </w:r>
        <w:r w:rsidR="001E488C">
          <w:rPr>
            <w:noProof/>
            <w:webHidden/>
          </w:rPr>
          <w:fldChar w:fldCharType="begin"/>
        </w:r>
        <w:r w:rsidR="001E488C">
          <w:rPr>
            <w:noProof/>
            <w:webHidden/>
          </w:rPr>
          <w:instrText xml:space="preserve"> PAGEREF _Toc133602611 \h </w:instrText>
        </w:r>
        <w:r w:rsidR="001E488C">
          <w:rPr>
            <w:noProof/>
            <w:webHidden/>
          </w:rPr>
        </w:r>
        <w:r w:rsidR="001E488C">
          <w:rPr>
            <w:noProof/>
            <w:webHidden/>
          </w:rPr>
          <w:fldChar w:fldCharType="separate"/>
        </w:r>
        <w:r w:rsidR="009D4776">
          <w:rPr>
            <w:noProof/>
            <w:webHidden/>
          </w:rPr>
          <w:t>23</w:t>
        </w:r>
        <w:r w:rsidR="001E488C">
          <w:rPr>
            <w:noProof/>
            <w:webHidden/>
          </w:rPr>
          <w:fldChar w:fldCharType="end"/>
        </w:r>
      </w:hyperlink>
    </w:p>
    <w:p w14:paraId="191604CE" w14:textId="47AB16B5" w:rsidR="001E488C" w:rsidRDefault="006D694B">
      <w:pPr>
        <w:pStyle w:val="TOC2"/>
        <w:tabs>
          <w:tab w:val="right" w:leader="dot" w:pos="9111"/>
        </w:tabs>
        <w:rPr>
          <w:rFonts w:asciiTheme="minorHAnsi" w:eastAsiaTheme="minorEastAsia" w:hAnsiTheme="minorHAnsi" w:cstheme="minorBidi"/>
          <w:noProof/>
          <w:sz w:val="22"/>
          <w:szCs w:val="22"/>
        </w:rPr>
      </w:pPr>
      <w:hyperlink w:anchor="_Toc133602612" w:history="1">
        <w:r w:rsidR="001E488C" w:rsidRPr="009D1906">
          <w:rPr>
            <w:rStyle w:val="Hyperlink"/>
            <w:noProof/>
          </w:rPr>
          <w:t>2.4 Câu 4:</w:t>
        </w:r>
        <w:r w:rsidR="001E488C">
          <w:rPr>
            <w:noProof/>
            <w:webHidden/>
          </w:rPr>
          <w:tab/>
        </w:r>
        <w:r w:rsidR="001E488C">
          <w:rPr>
            <w:noProof/>
            <w:webHidden/>
          </w:rPr>
          <w:fldChar w:fldCharType="begin"/>
        </w:r>
        <w:r w:rsidR="001E488C">
          <w:rPr>
            <w:noProof/>
            <w:webHidden/>
          </w:rPr>
          <w:instrText xml:space="preserve"> PAGEREF _Toc133602612 \h </w:instrText>
        </w:r>
        <w:r w:rsidR="001E488C">
          <w:rPr>
            <w:noProof/>
            <w:webHidden/>
          </w:rPr>
        </w:r>
        <w:r w:rsidR="001E488C">
          <w:rPr>
            <w:noProof/>
            <w:webHidden/>
          </w:rPr>
          <w:fldChar w:fldCharType="separate"/>
        </w:r>
        <w:r w:rsidR="009D4776">
          <w:rPr>
            <w:noProof/>
            <w:webHidden/>
          </w:rPr>
          <w:t>25</w:t>
        </w:r>
        <w:r w:rsidR="001E488C">
          <w:rPr>
            <w:noProof/>
            <w:webHidden/>
          </w:rPr>
          <w:fldChar w:fldCharType="end"/>
        </w:r>
      </w:hyperlink>
    </w:p>
    <w:p w14:paraId="7CC30EA0" w14:textId="692B119E" w:rsidR="001E488C" w:rsidRDefault="006D694B">
      <w:pPr>
        <w:pStyle w:val="TOC3"/>
        <w:tabs>
          <w:tab w:val="right" w:leader="dot" w:pos="9111"/>
        </w:tabs>
        <w:rPr>
          <w:rFonts w:asciiTheme="minorHAnsi" w:eastAsiaTheme="minorEastAsia" w:hAnsiTheme="minorHAnsi" w:cstheme="minorBidi"/>
          <w:noProof/>
          <w:sz w:val="22"/>
          <w:szCs w:val="22"/>
        </w:rPr>
      </w:pPr>
      <w:hyperlink w:anchor="_Toc133602613" w:history="1">
        <w:r w:rsidR="001E488C" w:rsidRPr="009D1906">
          <w:rPr>
            <w:rStyle w:val="Hyperlink"/>
            <w:noProof/>
          </w:rPr>
          <w:t>2.4.1: Câu hỏi</w:t>
        </w:r>
        <w:r w:rsidR="001E488C">
          <w:rPr>
            <w:noProof/>
            <w:webHidden/>
          </w:rPr>
          <w:tab/>
        </w:r>
        <w:r w:rsidR="001E488C">
          <w:rPr>
            <w:noProof/>
            <w:webHidden/>
          </w:rPr>
          <w:fldChar w:fldCharType="begin"/>
        </w:r>
        <w:r w:rsidR="001E488C">
          <w:rPr>
            <w:noProof/>
            <w:webHidden/>
          </w:rPr>
          <w:instrText xml:space="preserve"> PAGEREF _Toc133602613 \h </w:instrText>
        </w:r>
        <w:r w:rsidR="001E488C">
          <w:rPr>
            <w:noProof/>
            <w:webHidden/>
          </w:rPr>
        </w:r>
        <w:r w:rsidR="001E488C">
          <w:rPr>
            <w:noProof/>
            <w:webHidden/>
          </w:rPr>
          <w:fldChar w:fldCharType="separate"/>
        </w:r>
        <w:r w:rsidR="009D4776">
          <w:rPr>
            <w:noProof/>
            <w:webHidden/>
          </w:rPr>
          <w:t>25</w:t>
        </w:r>
        <w:r w:rsidR="001E488C">
          <w:rPr>
            <w:noProof/>
            <w:webHidden/>
          </w:rPr>
          <w:fldChar w:fldCharType="end"/>
        </w:r>
      </w:hyperlink>
    </w:p>
    <w:p w14:paraId="62150E61" w14:textId="73C1D74D" w:rsidR="001E488C" w:rsidRDefault="006D694B">
      <w:pPr>
        <w:pStyle w:val="TOC3"/>
        <w:tabs>
          <w:tab w:val="right" w:leader="dot" w:pos="9111"/>
        </w:tabs>
        <w:rPr>
          <w:rFonts w:asciiTheme="minorHAnsi" w:eastAsiaTheme="minorEastAsia" w:hAnsiTheme="minorHAnsi" w:cstheme="minorBidi"/>
          <w:noProof/>
          <w:sz w:val="22"/>
          <w:szCs w:val="22"/>
        </w:rPr>
      </w:pPr>
      <w:hyperlink w:anchor="_Toc133602614" w:history="1">
        <w:r w:rsidR="001E488C" w:rsidRPr="009D1906">
          <w:rPr>
            <w:rStyle w:val="Hyperlink"/>
            <w:noProof/>
          </w:rPr>
          <w:t>2.4.2: Trả lời</w:t>
        </w:r>
        <w:r w:rsidR="001E488C">
          <w:rPr>
            <w:noProof/>
            <w:webHidden/>
          </w:rPr>
          <w:tab/>
        </w:r>
        <w:r w:rsidR="001E488C">
          <w:rPr>
            <w:noProof/>
            <w:webHidden/>
          </w:rPr>
          <w:fldChar w:fldCharType="begin"/>
        </w:r>
        <w:r w:rsidR="001E488C">
          <w:rPr>
            <w:noProof/>
            <w:webHidden/>
          </w:rPr>
          <w:instrText xml:space="preserve"> PAGEREF _Toc133602614 \h </w:instrText>
        </w:r>
        <w:r w:rsidR="001E488C">
          <w:rPr>
            <w:noProof/>
            <w:webHidden/>
          </w:rPr>
        </w:r>
        <w:r w:rsidR="001E488C">
          <w:rPr>
            <w:noProof/>
            <w:webHidden/>
          </w:rPr>
          <w:fldChar w:fldCharType="separate"/>
        </w:r>
        <w:r w:rsidR="009D4776">
          <w:rPr>
            <w:noProof/>
            <w:webHidden/>
          </w:rPr>
          <w:t>25</w:t>
        </w:r>
        <w:r w:rsidR="001E488C">
          <w:rPr>
            <w:noProof/>
            <w:webHidden/>
          </w:rPr>
          <w:fldChar w:fldCharType="end"/>
        </w:r>
      </w:hyperlink>
    </w:p>
    <w:p w14:paraId="376D34AC" w14:textId="53E407CB" w:rsidR="00C75086" w:rsidRDefault="00C75086">
      <w:pPr>
        <w:spacing w:after="200" w:line="276" w:lineRule="auto"/>
        <w:rPr>
          <w:sz w:val="26"/>
          <w:szCs w:val="26"/>
        </w:rPr>
      </w:pPr>
      <w:r>
        <w:rPr>
          <w:sz w:val="26"/>
          <w:szCs w:val="26"/>
        </w:rPr>
        <w:fldChar w:fldCharType="end"/>
      </w:r>
    </w:p>
    <w:p w14:paraId="738A73E9" w14:textId="77777777" w:rsidR="007E6AB9" w:rsidRDefault="007E6AB9">
      <w:pPr>
        <w:spacing w:after="200" w:line="276" w:lineRule="auto"/>
        <w:rPr>
          <w:sz w:val="26"/>
          <w:szCs w:val="26"/>
        </w:rPr>
      </w:pPr>
      <w:r>
        <w:rPr>
          <w:sz w:val="26"/>
          <w:szCs w:val="26"/>
        </w:rPr>
        <w:br w:type="page"/>
      </w:r>
    </w:p>
    <w:p w14:paraId="027D5AB4" w14:textId="77777777" w:rsidR="007E6AB9" w:rsidRPr="007E6AB9" w:rsidRDefault="007B1A23" w:rsidP="00DC2276">
      <w:pPr>
        <w:pStyle w:val="Chng"/>
        <w:jc w:val="center"/>
      </w:pPr>
      <w:bookmarkStart w:id="3" w:name="_Toc133602584"/>
      <w:r>
        <w:lastRenderedPageBreak/>
        <w:t>DANH MỤC CÁC BẢNG BIỂU, HÌNH VẼ, ĐỒ THỊ</w:t>
      </w:r>
      <w:bookmarkEnd w:id="3"/>
    </w:p>
    <w:p w14:paraId="1E0D6DC8" w14:textId="77777777" w:rsidR="007E6AB9" w:rsidRDefault="00791EED" w:rsidP="00DC2276">
      <w:pPr>
        <w:rPr>
          <w:b/>
          <w:sz w:val="28"/>
        </w:rPr>
      </w:pPr>
      <w:r w:rsidRPr="00791EED">
        <w:rPr>
          <w:b/>
          <w:sz w:val="28"/>
        </w:rPr>
        <w:t>DANH MỤC HÌNH</w:t>
      </w:r>
    </w:p>
    <w:p w14:paraId="21E4B7B8" w14:textId="5B84DDF8" w:rsidR="001E488C" w:rsidRDefault="001D3902">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1." </w:instrText>
      </w:r>
      <w:r>
        <w:fldChar w:fldCharType="separate"/>
      </w:r>
      <w:hyperlink w:anchor="_Toc133602615" w:history="1">
        <w:r w:rsidR="001E488C" w:rsidRPr="004027E4">
          <w:rPr>
            <w:rStyle w:val="Hyperlink"/>
            <w:noProof/>
          </w:rPr>
          <w:t>Hình 1.1 Sự khác nhau giữa giao thức WebSocket và HTTP truyền thống (nguồn tham khảo)</w:t>
        </w:r>
        <w:r w:rsidR="001E488C">
          <w:rPr>
            <w:noProof/>
            <w:webHidden/>
          </w:rPr>
          <w:tab/>
        </w:r>
        <w:r w:rsidR="001E488C">
          <w:rPr>
            <w:noProof/>
            <w:webHidden/>
          </w:rPr>
          <w:fldChar w:fldCharType="begin"/>
        </w:r>
        <w:r w:rsidR="001E488C">
          <w:rPr>
            <w:noProof/>
            <w:webHidden/>
          </w:rPr>
          <w:instrText xml:space="preserve"> PAGEREF _Toc133602615 \h </w:instrText>
        </w:r>
        <w:r w:rsidR="001E488C">
          <w:rPr>
            <w:noProof/>
            <w:webHidden/>
          </w:rPr>
        </w:r>
        <w:r w:rsidR="001E488C">
          <w:rPr>
            <w:noProof/>
            <w:webHidden/>
          </w:rPr>
          <w:fldChar w:fldCharType="separate"/>
        </w:r>
        <w:r w:rsidR="009D4776">
          <w:rPr>
            <w:noProof/>
            <w:webHidden/>
          </w:rPr>
          <w:t>5</w:t>
        </w:r>
        <w:r w:rsidR="001E488C">
          <w:rPr>
            <w:noProof/>
            <w:webHidden/>
          </w:rPr>
          <w:fldChar w:fldCharType="end"/>
        </w:r>
      </w:hyperlink>
    </w:p>
    <w:p w14:paraId="5E68CE81" w14:textId="42B1EBAC"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16" w:history="1">
        <w:r w:rsidR="001E488C" w:rsidRPr="004027E4">
          <w:rPr>
            <w:rStyle w:val="Hyperlink"/>
            <w:noProof/>
          </w:rPr>
          <w:t>Hình 1.2 Cách thức giao tiếp giữa Client và Server của socket.io (nguồn tham khảo)</w:t>
        </w:r>
        <w:r w:rsidR="001E488C">
          <w:rPr>
            <w:noProof/>
            <w:webHidden/>
          </w:rPr>
          <w:tab/>
        </w:r>
        <w:r w:rsidR="001E488C">
          <w:rPr>
            <w:noProof/>
            <w:webHidden/>
          </w:rPr>
          <w:fldChar w:fldCharType="begin"/>
        </w:r>
        <w:r w:rsidR="001E488C">
          <w:rPr>
            <w:noProof/>
            <w:webHidden/>
          </w:rPr>
          <w:instrText xml:space="preserve"> PAGEREF _Toc133602616 \h </w:instrText>
        </w:r>
        <w:r w:rsidR="001E488C">
          <w:rPr>
            <w:noProof/>
            <w:webHidden/>
          </w:rPr>
        </w:r>
        <w:r w:rsidR="001E488C">
          <w:rPr>
            <w:noProof/>
            <w:webHidden/>
          </w:rPr>
          <w:fldChar w:fldCharType="separate"/>
        </w:r>
        <w:r w:rsidR="009D4776">
          <w:rPr>
            <w:noProof/>
            <w:webHidden/>
          </w:rPr>
          <w:t>6</w:t>
        </w:r>
        <w:r w:rsidR="001E488C">
          <w:rPr>
            <w:noProof/>
            <w:webHidden/>
          </w:rPr>
          <w:fldChar w:fldCharType="end"/>
        </w:r>
      </w:hyperlink>
    </w:p>
    <w:p w14:paraId="75C721B2" w14:textId="3FC193F5"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17" w:history="1">
        <w:r w:rsidR="001E488C" w:rsidRPr="004027E4">
          <w:rPr>
            <w:rStyle w:val="Hyperlink"/>
            <w:noProof/>
          </w:rPr>
          <w:t>Hình 1.3 Trang chủ của trang web</w:t>
        </w:r>
        <w:r w:rsidR="001E488C">
          <w:rPr>
            <w:noProof/>
            <w:webHidden/>
          </w:rPr>
          <w:tab/>
        </w:r>
        <w:r w:rsidR="001E488C">
          <w:rPr>
            <w:noProof/>
            <w:webHidden/>
          </w:rPr>
          <w:fldChar w:fldCharType="begin"/>
        </w:r>
        <w:r w:rsidR="001E488C">
          <w:rPr>
            <w:noProof/>
            <w:webHidden/>
          </w:rPr>
          <w:instrText xml:space="preserve"> PAGEREF _Toc133602617 \h </w:instrText>
        </w:r>
        <w:r w:rsidR="001E488C">
          <w:rPr>
            <w:noProof/>
            <w:webHidden/>
          </w:rPr>
        </w:r>
        <w:r w:rsidR="001E488C">
          <w:rPr>
            <w:noProof/>
            <w:webHidden/>
          </w:rPr>
          <w:fldChar w:fldCharType="separate"/>
        </w:r>
        <w:r w:rsidR="009D4776">
          <w:rPr>
            <w:noProof/>
            <w:webHidden/>
          </w:rPr>
          <w:t>13</w:t>
        </w:r>
        <w:r w:rsidR="001E488C">
          <w:rPr>
            <w:noProof/>
            <w:webHidden/>
          </w:rPr>
          <w:fldChar w:fldCharType="end"/>
        </w:r>
      </w:hyperlink>
    </w:p>
    <w:p w14:paraId="7364AD03" w14:textId="7A85687F"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18" w:history="1">
        <w:r w:rsidR="001E488C" w:rsidRPr="004027E4">
          <w:rPr>
            <w:rStyle w:val="Hyperlink"/>
            <w:noProof/>
          </w:rPr>
          <w:t>Hình 1.4 Trang đăng nhập của trang web</w:t>
        </w:r>
        <w:r w:rsidR="001E488C">
          <w:rPr>
            <w:noProof/>
            <w:webHidden/>
          </w:rPr>
          <w:tab/>
        </w:r>
        <w:r w:rsidR="001E488C">
          <w:rPr>
            <w:noProof/>
            <w:webHidden/>
          </w:rPr>
          <w:fldChar w:fldCharType="begin"/>
        </w:r>
        <w:r w:rsidR="001E488C">
          <w:rPr>
            <w:noProof/>
            <w:webHidden/>
          </w:rPr>
          <w:instrText xml:space="preserve"> PAGEREF _Toc133602618 \h </w:instrText>
        </w:r>
        <w:r w:rsidR="001E488C">
          <w:rPr>
            <w:noProof/>
            <w:webHidden/>
          </w:rPr>
        </w:r>
        <w:r w:rsidR="001E488C">
          <w:rPr>
            <w:noProof/>
            <w:webHidden/>
          </w:rPr>
          <w:fldChar w:fldCharType="separate"/>
        </w:r>
        <w:r w:rsidR="009D4776">
          <w:rPr>
            <w:noProof/>
            <w:webHidden/>
          </w:rPr>
          <w:t>13</w:t>
        </w:r>
        <w:r w:rsidR="001E488C">
          <w:rPr>
            <w:noProof/>
            <w:webHidden/>
          </w:rPr>
          <w:fldChar w:fldCharType="end"/>
        </w:r>
      </w:hyperlink>
    </w:p>
    <w:p w14:paraId="784E35F6" w14:textId="7BD8C32C"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19" w:history="1">
        <w:r w:rsidR="001E488C" w:rsidRPr="004027E4">
          <w:rPr>
            <w:rStyle w:val="Hyperlink"/>
            <w:noProof/>
          </w:rPr>
          <w:t>Hình 1.5 Trang đăng ký của trang web</w:t>
        </w:r>
        <w:r w:rsidR="001E488C">
          <w:rPr>
            <w:noProof/>
            <w:webHidden/>
          </w:rPr>
          <w:tab/>
        </w:r>
        <w:r w:rsidR="001E488C">
          <w:rPr>
            <w:noProof/>
            <w:webHidden/>
          </w:rPr>
          <w:fldChar w:fldCharType="begin"/>
        </w:r>
        <w:r w:rsidR="001E488C">
          <w:rPr>
            <w:noProof/>
            <w:webHidden/>
          </w:rPr>
          <w:instrText xml:space="preserve"> PAGEREF _Toc133602619 \h </w:instrText>
        </w:r>
        <w:r w:rsidR="001E488C">
          <w:rPr>
            <w:noProof/>
            <w:webHidden/>
          </w:rPr>
        </w:r>
        <w:r w:rsidR="001E488C">
          <w:rPr>
            <w:noProof/>
            <w:webHidden/>
          </w:rPr>
          <w:fldChar w:fldCharType="separate"/>
        </w:r>
        <w:r w:rsidR="009D4776">
          <w:rPr>
            <w:noProof/>
            <w:webHidden/>
          </w:rPr>
          <w:t>14</w:t>
        </w:r>
        <w:r w:rsidR="001E488C">
          <w:rPr>
            <w:noProof/>
            <w:webHidden/>
          </w:rPr>
          <w:fldChar w:fldCharType="end"/>
        </w:r>
      </w:hyperlink>
    </w:p>
    <w:p w14:paraId="6B791188" w14:textId="1DE9FF2B"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20" w:history="1">
        <w:r w:rsidR="001E488C" w:rsidRPr="004027E4">
          <w:rPr>
            <w:rStyle w:val="Hyperlink"/>
            <w:noProof/>
          </w:rPr>
          <w:t>Hình 1.6 Trang chat và nội dung chat (chat riêng tư)</w:t>
        </w:r>
        <w:r w:rsidR="001E488C">
          <w:rPr>
            <w:noProof/>
            <w:webHidden/>
          </w:rPr>
          <w:tab/>
        </w:r>
        <w:r w:rsidR="001E488C">
          <w:rPr>
            <w:noProof/>
            <w:webHidden/>
          </w:rPr>
          <w:fldChar w:fldCharType="begin"/>
        </w:r>
        <w:r w:rsidR="001E488C">
          <w:rPr>
            <w:noProof/>
            <w:webHidden/>
          </w:rPr>
          <w:instrText xml:space="preserve"> PAGEREF _Toc133602620 \h </w:instrText>
        </w:r>
        <w:r w:rsidR="001E488C">
          <w:rPr>
            <w:noProof/>
            <w:webHidden/>
          </w:rPr>
        </w:r>
        <w:r w:rsidR="001E488C">
          <w:rPr>
            <w:noProof/>
            <w:webHidden/>
          </w:rPr>
          <w:fldChar w:fldCharType="separate"/>
        </w:r>
        <w:r w:rsidR="009D4776">
          <w:rPr>
            <w:noProof/>
            <w:webHidden/>
          </w:rPr>
          <w:t>14</w:t>
        </w:r>
        <w:r w:rsidR="001E488C">
          <w:rPr>
            <w:noProof/>
            <w:webHidden/>
          </w:rPr>
          <w:fldChar w:fldCharType="end"/>
        </w:r>
      </w:hyperlink>
    </w:p>
    <w:p w14:paraId="1EA26F4A" w14:textId="47C71585"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21" w:history="1">
        <w:r w:rsidR="001E488C" w:rsidRPr="004027E4">
          <w:rPr>
            <w:rStyle w:val="Hyperlink"/>
            <w:noProof/>
          </w:rPr>
          <w:t>Hình 1.7 Trang chat và nội dung chat (chat trong nhóm công khai)</w:t>
        </w:r>
        <w:r w:rsidR="001E488C">
          <w:rPr>
            <w:noProof/>
            <w:webHidden/>
          </w:rPr>
          <w:tab/>
        </w:r>
        <w:r w:rsidR="001E488C">
          <w:rPr>
            <w:noProof/>
            <w:webHidden/>
          </w:rPr>
          <w:fldChar w:fldCharType="begin"/>
        </w:r>
        <w:r w:rsidR="001E488C">
          <w:rPr>
            <w:noProof/>
            <w:webHidden/>
          </w:rPr>
          <w:instrText xml:space="preserve"> PAGEREF _Toc133602621 \h </w:instrText>
        </w:r>
        <w:r w:rsidR="001E488C">
          <w:rPr>
            <w:noProof/>
            <w:webHidden/>
          </w:rPr>
        </w:r>
        <w:r w:rsidR="001E488C">
          <w:rPr>
            <w:noProof/>
            <w:webHidden/>
          </w:rPr>
          <w:fldChar w:fldCharType="separate"/>
        </w:r>
        <w:r w:rsidR="009D4776">
          <w:rPr>
            <w:noProof/>
            <w:webHidden/>
          </w:rPr>
          <w:t>15</w:t>
        </w:r>
        <w:r w:rsidR="001E488C">
          <w:rPr>
            <w:noProof/>
            <w:webHidden/>
          </w:rPr>
          <w:fldChar w:fldCharType="end"/>
        </w:r>
      </w:hyperlink>
    </w:p>
    <w:p w14:paraId="58943E7A" w14:textId="56398128"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22" w:history="1">
        <w:r w:rsidR="001E488C" w:rsidRPr="004027E4">
          <w:rPr>
            <w:rStyle w:val="Hyperlink"/>
            <w:noProof/>
          </w:rPr>
          <w:t>Hình 1.8 So dánh front-end và back-end (nguồn tham khảo)</w:t>
        </w:r>
        <w:r w:rsidR="001E488C">
          <w:rPr>
            <w:noProof/>
            <w:webHidden/>
          </w:rPr>
          <w:tab/>
        </w:r>
        <w:r w:rsidR="001E488C">
          <w:rPr>
            <w:noProof/>
            <w:webHidden/>
          </w:rPr>
          <w:fldChar w:fldCharType="begin"/>
        </w:r>
        <w:r w:rsidR="001E488C">
          <w:rPr>
            <w:noProof/>
            <w:webHidden/>
          </w:rPr>
          <w:instrText xml:space="preserve"> PAGEREF _Toc133602622 \h </w:instrText>
        </w:r>
        <w:r w:rsidR="001E488C">
          <w:rPr>
            <w:noProof/>
            <w:webHidden/>
          </w:rPr>
        </w:r>
        <w:r w:rsidR="001E488C">
          <w:rPr>
            <w:noProof/>
            <w:webHidden/>
          </w:rPr>
          <w:fldChar w:fldCharType="separate"/>
        </w:r>
        <w:r w:rsidR="009D4776">
          <w:rPr>
            <w:noProof/>
            <w:webHidden/>
          </w:rPr>
          <w:t>18</w:t>
        </w:r>
        <w:r w:rsidR="001E488C">
          <w:rPr>
            <w:noProof/>
            <w:webHidden/>
          </w:rPr>
          <w:fldChar w:fldCharType="end"/>
        </w:r>
      </w:hyperlink>
    </w:p>
    <w:p w14:paraId="4A2DAAEE" w14:textId="255818D0"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23" w:history="1">
        <w:r w:rsidR="001E488C" w:rsidRPr="004027E4">
          <w:rPr>
            <w:rStyle w:val="Hyperlink"/>
            <w:noProof/>
          </w:rPr>
          <w:t>Hình 1.9 Sự tương tác giữ front-end và back-end trong hệ thống Node.JS (nguồn tham khảo)</w:t>
        </w:r>
        <w:r w:rsidR="001E488C">
          <w:rPr>
            <w:noProof/>
            <w:webHidden/>
          </w:rPr>
          <w:tab/>
        </w:r>
        <w:r w:rsidR="001E488C">
          <w:rPr>
            <w:noProof/>
            <w:webHidden/>
          </w:rPr>
          <w:fldChar w:fldCharType="begin"/>
        </w:r>
        <w:r w:rsidR="001E488C">
          <w:rPr>
            <w:noProof/>
            <w:webHidden/>
          </w:rPr>
          <w:instrText xml:space="preserve"> PAGEREF _Toc133602623 \h </w:instrText>
        </w:r>
        <w:r w:rsidR="001E488C">
          <w:rPr>
            <w:noProof/>
            <w:webHidden/>
          </w:rPr>
        </w:r>
        <w:r w:rsidR="001E488C">
          <w:rPr>
            <w:noProof/>
            <w:webHidden/>
          </w:rPr>
          <w:fldChar w:fldCharType="separate"/>
        </w:r>
        <w:r w:rsidR="009D4776">
          <w:rPr>
            <w:noProof/>
            <w:webHidden/>
          </w:rPr>
          <w:t>21</w:t>
        </w:r>
        <w:r w:rsidR="001E488C">
          <w:rPr>
            <w:noProof/>
            <w:webHidden/>
          </w:rPr>
          <w:fldChar w:fldCharType="end"/>
        </w:r>
      </w:hyperlink>
    </w:p>
    <w:p w14:paraId="72C7C8DF" w14:textId="2EB2F16D" w:rsidR="006768B5" w:rsidRPr="00791EED" w:rsidRDefault="001D3902" w:rsidP="006768B5">
      <w:pPr>
        <w:pStyle w:val="Nidungvnbn"/>
      </w:pPr>
      <w:r>
        <w:fldChar w:fldCharType="end"/>
      </w:r>
    </w:p>
    <w:p w14:paraId="3F65EA20" w14:textId="77777777" w:rsidR="007B7FF5" w:rsidRPr="00791EED" w:rsidRDefault="00791EED" w:rsidP="00DC2276">
      <w:pPr>
        <w:rPr>
          <w:b/>
          <w:sz w:val="28"/>
        </w:rPr>
      </w:pPr>
      <w:r w:rsidRPr="00791EED">
        <w:rPr>
          <w:b/>
          <w:sz w:val="28"/>
        </w:rPr>
        <w:t>DANH MỤC BẢNG</w:t>
      </w:r>
    </w:p>
    <w:p w14:paraId="2C42BE3B" w14:textId="43511168" w:rsidR="001E488C" w:rsidRDefault="006519FD">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1." </w:instrText>
      </w:r>
      <w:r>
        <w:rPr>
          <w:szCs w:val="26"/>
        </w:rPr>
        <w:fldChar w:fldCharType="separate"/>
      </w:r>
      <w:hyperlink w:anchor="_Toc133602624" w:history="1">
        <w:r w:rsidR="001E488C" w:rsidRPr="00C70F23">
          <w:rPr>
            <w:rStyle w:val="Hyperlink"/>
            <w:noProof/>
          </w:rPr>
          <w:t>Bảng 1.1 Bảng đánh giá front-end và back-end</w:t>
        </w:r>
        <w:r w:rsidR="001E488C">
          <w:rPr>
            <w:noProof/>
            <w:webHidden/>
          </w:rPr>
          <w:tab/>
        </w:r>
        <w:r w:rsidR="001E488C">
          <w:rPr>
            <w:noProof/>
            <w:webHidden/>
          </w:rPr>
          <w:fldChar w:fldCharType="begin"/>
        </w:r>
        <w:r w:rsidR="001E488C">
          <w:rPr>
            <w:noProof/>
            <w:webHidden/>
          </w:rPr>
          <w:instrText xml:space="preserve"> PAGEREF _Toc133602624 \h </w:instrText>
        </w:r>
        <w:r w:rsidR="001E488C">
          <w:rPr>
            <w:noProof/>
            <w:webHidden/>
          </w:rPr>
        </w:r>
        <w:r w:rsidR="001E488C">
          <w:rPr>
            <w:noProof/>
            <w:webHidden/>
          </w:rPr>
          <w:fldChar w:fldCharType="separate"/>
        </w:r>
        <w:r w:rsidR="009D4776">
          <w:rPr>
            <w:noProof/>
            <w:webHidden/>
          </w:rPr>
          <w:t>19</w:t>
        </w:r>
        <w:r w:rsidR="001E488C">
          <w:rPr>
            <w:noProof/>
            <w:webHidden/>
          </w:rPr>
          <w:fldChar w:fldCharType="end"/>
        </w:r>
      </w:hyperlink>
    </w:p>
    <w:p w14:paraId="1788AB37" w14:textId="0E1B28F9"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25" w:history="1">
        <w:r w:rsidR="001E488C" w:rsidRPr="00C70F23">
          <w:rPr>
            <w:rStyle w:val="Hyperlink"/>
            <w:noProof/>
          </w:rPr>
          <w:t>Bảng 1.2 Bảng đánh giá front-end và back-end trong Node.JS</w:t>
        </w:r>
        <w:r w:rsidR="001E488C">
          <w:rPr>
            <w:noProof/>
            <w:webHidden/>
          </w:rPr>
          <w:tab/>
        </w:r>
        <w:r w:rsidR="001E488C">
          <w:rPr>
            <w:noProof/>
            <w:webHidden/>
          </w:rPr>
          <w:fldChar w:fldCharType="begin"/>
        </w:r>
        <w:r w:rsidR="001E488C">
          <w:rPr>
            <w:noProof/>
            <w:webHidden/>
          </w:rPr>
          <w:instrText xml:space="preserve"> PAGEREF _Toc133602625 \h </w:instrText>
        </w:r>
        <w:r w:rsidR="001E488C">
          <w:rPr>
            <w:noProof/>
            <w:webHidden/>
          </w:rPr>
        </w:r>
        <w:r w:rsidR="001E488C">
          <w:rPr>
            <w:noProof/>
            <w:webHidden/>
          </w:rPr>
          <w:fldChar w:fldCharType="separate"/>
        </w:r>
        <w:r w:rsidR="009D4776">
          <w:rPr>
            <w:noProof/>
            <w:webHidden/>
          </w:rPr>
          <w:t>22</w:t>
        </w:r>
        <w:r w:rsidR="001E488C">
          <w:rPr>
            <w:noProof/>
            <w:webHidden/>
          </w:rPr>
          <w:fldChar w:fldCharType="end"/>
        </w:r>
      </w:hyperlink>
    </w:p>
    <w:p w14:paraId="711D15EC" w14:textId="63C17DCD" w:rsidR="001E488C" w:rsidRDefault="006D694B">
      <w:pPr>
        <w:pStyle w:val="TableofFigures"/>
        <w:tabs>
          <w:tab w:val="right" w:leader="dot" w:pos="9111"/>
        </w:tabs>
        <w:rPr>
          <w:rFonts w:asciiTheme="minorHAnsi" w:eastAsiaTheme="minorEastAsia" w:hAnsiTheme="minorHAnsi" w:cstheme="minorBidi"/>
          <w:noProof/>
          <w:sz w:val="22"/>
          <w:szCs w:val="22"/>
        </w:rPr>
      </w:pPr>
      <w:hyperlink w:anchor="_Toc133602626" w:history="1">
        <w:r w:rsidR="001E488C" w:rsidRPr="00C70F23">
          <w:rPr>
            <w:rStyle w:val="Hyperlink"/>
            <w:noProof/>
          </w:rPr>
          <w:t>Bảng 1.3 Bảng đánh giá front-end và back-end trong Express.js</w:t>
        </w:r>
        <w:r w:rsidR="001E488C">
          <w:rPr>
            <w:noProof/>
            <w:webHidden/>
          </w:rPr>
          <w:tab/>
        </w:r>
        <w:r w:rsidR="001E488C">
          <w:rPr>
            <w:noProof/>
            <w:webHidden/>
          </w:rPr>
          <w:fldChar w:fldCharType="begin"/>
        </w:r>
        <w:r w:rsidR="001E488C">
          <w:rPr>
            <w:noProof/>
            <w:webHidden/>
          </w:rPr>
          <w:instrText xml:space="preserve"> PAGEREF _Toc133602626 \h </w:instrText>
        </w:r>
        <w:r w:rsidR="001E488C">
          <w:rPr>
            <w:noProof/>
            <w:webHidden/>
          </w:rPr>
        </w:r>
        <w:r w:rsidR="001E488C">
          <w:rPr>
            <w:noProof/>
            <w:webHidden/>
          </w:rPr>
          <w:fldChar w:fldCharType="separate"/>
        </w:r>
        <w:r w:rsidR="009D4776">
          <w:rPr>
            <w:noProof/>
            <w:webHidden/>
          </w:rPr>
          <w:t>25</w:t>
        </w:r>
        <w:r w:rsidR="001E488C">
          <w:rPr>
            <w:noProof/>
            <w:webHidden/>
          </w:rPr>
          <w:fldChar w:fldCharType="end"/>
        </w:r>
      </w:hyperlink>
    </w:p>
    <w:p w14:paraId="2BA3BCB2" w14:textId="021CF72A" w:rsidR="007B1A23" w:rsidRDefault="006519FD">
      <w:pPr>
        <w:spacing w:after="200" w:line="276" w:lineRule="auto"/>
        <w:rPr>
          <w:sz w:val="26"/>
          <w:szCs w:val="26"/>
        </w:rPr>
      </w:pPr>
      <w:r>
        <w:rPr>
          <w:szCs w:val="26"/>
        </w:rPr>
        <w:fldChar w:fldCharType="end"/>
      </w:r>
      <w:r w:rsidR="007B1A23">
        <w:rPr>
          <w:sz w:val="26"/>
          <w:szCs w:val="26"/>
        </w:rPr>
        <w:br w:type="page"/>
      </w:r>
    </w:p>
    <w:p w14:paraId="438ABA60" w14:textId="057CC961" w:rsidR="007B1A23" w:rsidRDefault="007B1A23" w:rsidP="004A7C39">
      <w:pPr>
        <w:pStyle w:val="Chng"/>
      </w:pPr>
      <w:bookmarkStart w:id="4" w:name="_Toc133602585"/>
      <w:r w:rsidRPr="00880D36">
        <w:lastRenderedPageBreak/>
        <w:t>C</w:t>
      </w:r>
      <w:r w:rsidR="00CD13EC" w:rsidRPr="00880D36">
        <w:t>HƯƠNG 1</w:t>
      </w:r>
      <w:r w:rsidR="0064189C">
        <w:t xml:space="preserve"> – </w:t>
      </w:r>
      <w:r w:rsidR="00A35307">
        <w:t>PHẦN ĐỀ TÀI</w:t>
      </w:r>
      <w:bookmarkEnd w:id="4"/>
    </w:p>
    <w:p w14:paraId="7767DEC2" w14:textId="3984AB34" w:rsidR="001A23C9" w:rsidRDefault="001A23C9" w:rsidP="00A560CA">
      <w:pPr>
        <w:pStyle w:val="Tiumccp1"/>
        <w:numPr>
          <w:ilvl w:val="1"/>
          <w:numId w:val="2"/>
        </w:numPr>
      </w:pPr>
      <w:bookmarkStart w:id="5" w:name="_Toc133602586"/>
      <w:r>
        <w:t>Lý thuyết và các công nghệ được sử dụng trong đề tài</w:t>
      </w:r>
      <w:bookmarkEnd w:id="5"/>
    </w:p>
    <w:p w14:paraId="31A8CCA6" w14:textId="5135FEBD" w:rsidR="00B8731B" w:rsidRDefault="00B8731B" w:rsidP="00B8731B">
      <w:pPr>
        <w:pStyle w:val="Nidungvnbn"/>
        <w:rPr>
          <w:color w:val="000000"/>
        </w:rPr>
      </w:pPr>
      <w:r>
        <w:rPr>
          <w:color w:val="000000"/>
        </w:rPr>
        <w:t>Ứng dụng chat trực tuyến là một ứng dụng thời gian thực, yêu cầu việc truyền tải dữ liệu giữa các máy khách và máy chủ một cách nhanh chóng và tin cậy. Những công nghệ, kỹ thuật được sử dụng trong đề tài này là:</w:t>
      </w:r>
    </w:p>
    <w:p w14:paraId="58720791" w14:textId="114D178F" w:rsidR="003623D2" w:rsidRDefault="003623D2" w:rsidP="00A560CA">
      <w:pPr>
        <w:pStyle w:val="Tiumccp2"/>
        <w:numPr>
          <w:ilvl w:val="2"/>
          <w:numId w:val="2"/>
        </w:numPr>
      </w:pPr>
      <w:bookmarkStart w:id="6" w:name="_Toc133602587"/>
      <w:r w:rsidRPr="003623D2">
        <w:t>WebSocket và Socket.io</w:t>
      </w:r>
      <w:bookmarkEnd w:id="6"/>
    </w:p>
    <w:p w14:paraId="558D9527" w14:textId="3280EE25" w:rsidR="00C260D2" w:rsidRDefault="00C260D2" w:rsidP="00A560CA">
      <w:pPr>
        <w:pStyle w:val="Nidungvnbn"/>
        <w:numPr>
          <w:ilvl w:val="0"/>
          <w:numId w:val="12"/>
        </w:numPr>
        <w:ind w:left="540"/>
      </w:pPr>
      <w:r>
        <w:t>WebSocket:</w:t>
      </w:r>
    </w:p>
    <w:p w14:paraId="5DDEB049" w14:textId="266D5165" w:rsidR="002A2FBA" w:rsidRDefault="002A2FBA" w:rsidP="002A2FBA">
      <w:pPr>
        <w:pStyle w:val="Nidungvnbn"/>
      </w:pPr>
      <w:r w:rsidRPr="002A2FBA">
        <w:t xml:space="preserve">WebSocket là một giao thức truyền tải dữ liệu hai chiều giữa </w:t>
      </w:r>
      <w:r w:rsidR="00D82196">
        <w:t>C</w:t>
      </w:r>
      <w:r>
        <w:t xml:space="preserve">lient và </w:t>
      </w:r>
      <w:r w:rsidR="00D82196">
        <w:t>S</w:t>
      </w:r>
      <w:r>
        <w:t>erver</w:t>
      </w:r>
      <w:r w:rsidRPr="002A2FBA">
        <w:t xml:space="preserve"> cho phép truyền tải dữ liệu theo thời gian thực</w:t>
      </w:r>
      <w:r w:rsidR="00276A5B">
        <w:t xml:space="preserve"> </w:t>
      </w:r>
      <w:r w:rsidR="00276A5B" w:rsidRPr="00276A5B">
        <w:t>bằng cách sử dụng một TCP socket để tạo một kết nối hiệu quả và ít tốn kém. Mặc dù được thiết kế để chuyên sử dụng cho các ứng dụng web, lập trình viên vẫn có thể đưa chúng vào bất kì loại ứng dụng nào.</w:t>
      </w:r>
    </w:p>
    <w:p w14:paraId="4AD85154" w14:textId="1105C4DC" w:rsidR="00276A5B" w:rsidRDefault="00276A5B" w:rsidP="002A2FBA">
      <w:pPr>
        <w:pStyle w:val="Nidungvnbn"/>
      </w:pPr>
      <w:r>
        <w:t>Ví dụ, t</w:t>
      </w:r>
      <w:r w:rsidRPr="00276A5B">
        <w:t>rong một ứng dụng chat trực tuyến, các thông điệp được gửi từ máy khách đến máy chủ hoặc ngược lại. Với giao thức HTTP truyền thống, mỗi lần máy khách muốn gửi một thông điệp đến máy chủ, nó phải tạo ra một kết nối mới với máy chủ. Điều này tốn thời gian và tài nguyên, và có thể làm chậm quá trình truyền tải thông điệp</w:t>
      </w:r>
      <w:r>
        <w:t>.</w:t>
      </w:r>
    </w:p>
    <w:p w14:paraId="255DE445" w14:textId="6E0FC4BD" w:rsidR="00276A5B" w:rsidRDefault="00276A5B" w:rsidP="002A2FBA">
      <w:pPr>
        <w:pStyle w:val="Nidungvnbn"/>
      </w:pPr>
      <w:r>
        <w:t>Do đó, v</w:t>
      </w:r>
      <w:r w:rsidRPr="00276A5B">
        <w:t>ới WebSocket, khi kết nối ban đầu được thiết lập giữa máy khách và máy chủ, các thông điệp có thể được truyền tải giữa hai bên mà không cần tạo ra các kết nối mới. Điều này giúp cho việc truyền tải thông điệp trong ứng dụng chat trực tuyến trở nên nhanh chóng và hiệu quả hơ</w:t>
      </w:r>
      <w:r>
        <w:t>n.</w:t>
      </w:r>
    </w:p>
    <w:p w14:paraId="3AD30AFF" w14:textId="77777777" w:rsidR="00276A5B" w:rsidRDefault="00276A5B" w:rsidP="00276A5B">
      <w:pPr>
        <w:pStyle w:val="Nidungvnbn"/>
        <w:keepNext/>
      </w:pPr>
      <w:r>
        <w:rPr>
          <w:noProof/>
        </w:rPr>
        <w:lastRenderedPageBreak/>
        <w:drawing>
          <wp:inline distT="0" distB="0" distL="0" distR="0" wp14:anchorId="62DFEAC1" wp14:editId="7946F6BD">
            <wp:extent cx="4693920" cy="3058277"/>
            <wp:effectExtent l="0" t="0" r="0" b="8890"/>
            <wp:docPr id="3" name="Picture 3" descr="https://ambassadorpatryk.com/wp-content/uploads/2020/02/web-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mbassadorpatryk.com/wp-content/uploads/2020/02/web-sock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8773" cy="3074470"/>
                    </a:xfrm>
                    <a:prstGeom prst="rect">
                      <a:avLst/>
                    </a:prstGeom>
                    <a:noFill/>
                    <a:ln>
                      <a:noFill/>
                    </a:ln>
                  </pic:spPr>
                </pic:pic>
              </a:graphicData>
            </a:graphic>
          </wp:inline>
        </w:drawing>
      </w:r>
    </w:p>
    <w:p w14:paraId="6DFB6C8F" w14:textId="68662771" w:rsidR="00276A5B" w:rsidRDefault="00276A5B" w:rsidP="00276A5B">
      <w:pPr>
        <w:pStyle w:val="Caption"/>
      </w:pPr>
      <w:bookmarkStart w:id="7" w:name="_Toc133602615"/>
      <w:r>
        <w:t>Hình 1.</w:t>
      </w:r>
      <w:fldSimple w:instr=" SEQ Hình_1. \* ARABIC ">
        <w:r w:rsidR="009D4776">
          <w:rPr>
            <w:noProof/>
          </w:rPr>
          <w:t>1</w:t>
        </w:r>
      </w:fldSimple>
      <w:r>
        <w:t xml:space="preserve"> Sự khác nhau giữa giao thức WebSocket và HTTP truyền thống</w:t>
      </w:r>
      <w:r w:rsidR="00290B0F">
        <w:t xml:space="preserve"> (nguồn tham khảo)</w:t>
      </w:r>
      <w:bookmarkEnd w:id="7"/>
    </w:p>
    <w:p w14:paraId="5AB787C3" w14:textId="737A7C94" w:rsidR="004D1361" w:rsidRDefault="004D1361" w:rsidP="00A560CA">
      <w:pPr>
        <w:pStyle w:val="Nidungvnbn"/>
        <w:numPr>
          <w:ilvl w:val="0"/>
          <w:numId w:val="12"/>
        </w:numPr>
        <w:ind w:left="540"/>
      </w:pPr>
      <w:r>
        <w:t>Socket.io:</w:t>
      </w:r>
    </w:p>
    <w:p w14:paraId="3D0A1ED8" w14:textId="5F447C0A" w:rsidR="004D1361" w:rsidRDefault="004D1361" w:rsidP="004D1361">
      <w:pPr>
        <w:pStyle w:val="Nidungvnbn"/>
      </w:pPr>
      <w:r w:rsidRPr="004D1361">
        <w:t>Socket.IO là một thư viện JavaScript</w:t>
      </w:r>
      <w:r>
        <w:t xml:space="preserve"> được</w:t>
      </w:r>
      <w:r w:rsidRPr="004D1361">
        <w:t xml:space="preserve"> dùng để xây dựng ứng dụng realtime trên nền tảng </w:t>
      </w:r>
      <w:r>
        <w:t>WebSocket</w:t>
      </w:r>
      <w:r w:rsidRPr="004D1361">
        <w:t>. Socket.IO cho phép thiết lập các kết nối socket giữa client và server, giúp truyền thông tin giữa hai bên một cách nhanh chóng và liên tục</w:t>
      </w:r>
      <w:r w:rsidR="00A7110F">
        <w:t>.</w:t>
      </w:r>
    </w:p>
    <w:p w14:paraId="615771FC" w14:textId="3AB53BF6" w:rsidR="00A7110F" w:rsidRDefault="00A7110F" w:rsidP="004D1361">
      <w:pPr>
        <w:pStyle w:val="Nidungvnbn"/>
      </w:pPr>
      <w:r w:rsidRPr="00A7110F">
        <w:t>Trong ứng dụng chat realtime, Socket.IO được sử dụng để thiết lập các kết nối socket giữa các client và server, để các tin nhắn được gửi và nhận một cách nhanh chóng và liên tục giữa các người dùng. Khi một người dùng gửi tin nhắn, Socket.IO sẽ gửi tin nhắn đó đến server, sau đó server sẽ truyền tin nhắn đó đến tất cả các client khác đang kết nối đến ứng dụng chat.</w:t>
      </w:r>
    </w:p>
    <w:p w14:paraId="66F63CC7" w14:textId="77777777" w:rsidR="00A7110F" w:rsidRDefault="00A7110F" w:rsidP="00A7110F">
      <w:pPr>
        <w:pStyle w:val="Nidungvnbn"/>
        <w:keepNext/>
      </w:pPr>
      <w:r>
        <w:rPr>
          <w:noProof/>
        </w:rPr>
        <w:lastRenderedPageBreak/>
        <w:drawing>
          <wp:inline distT="0" distB="0" distL="0" distR="0" wp14:anchorId="4553601E" wp14:editId="369E886A">
            <wp:extent cx="4790365" cy="1783080"/>
            <wp:effectExtent l="0" t="0" r="0" b="7620"/>
            <wp:docPr id="4" name="Picture 4" descr="Socket.IO and Realtime Applications with Guillermo Rauch - Software  Engineering Da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cket.IO and Realtime Applications with Guillermo Rauch - Software  Engineering Dai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5532" cy="1788725"/>
                    </a:xfrm>
                    <a:prstGeom prst="rect">
                      <a:avLst/>
                    </a:prstGeom>
                    <a:noFill/>
                    <a:ln>
                      <a:noFill/>
                    </a:ln>
                  </pic:spPr>
                </pic:pic>
              </a:graphicData>
            </a:graphic>
          </wp:inline>
        </w:drawing>
      </w:r>
    </w:p>
    <w:p w14:paraId="55CA12A6" w14:textId="2B7F4503" w:rsidR="00A7110F" w:rsidRPr="004D1361" w:rsidRDefault="00A7110F" w:rsidP="00A7110F">
      <w:pPr>
        <w:pStyle w:val="Caption"/>
      </w:pPr>
      <w:bookmarkStart w:id="8" w:name="_Toc133602616"/>
      <w:r>
        <w:t>Hình 1.</w:t>
      </w:r>
      <w:fldSimple w:instr=" SEQ Hình_1. \* ARABIC ">
        <w:r w:rsidR="009D4776">
          <w:rPr>
            <w:noProof/>
          </w:rPr>
          <w:t>2</w:t>
        </w:r>
      </w:fldSimple>
      <w:r>
        <w:t xml:space="preserve"> Cách thức giao tiếp giữa Client và Server của socket.io</w:t>
      </w:r>
      <w:r w:rsidR="00CF0D4C">
        <w:t xml:space="preserve"> (nguồn tham khảo)</w:t>
      </w:r>
      <w:bookmarkEnd w:id="8"/>
    </w:p>
    <w:p w14:paraId="1F7A810A" w14:textId="65C6C264" w:rsidR="00B8731B" w:rsidRDefault="003623D2" w:rsidP="00A560CA">
      <w:pPr>
        <w:pStyle w:val="Tiumccp2"/>
        <w:numPr>
          <w:ilvl w:val="2"/>
          <w:numId w:val="2"/>
        </w:numPr>
      </w:pPr>
      <w:bookmarkStart w:id="9" w:name="_Toc133602588"/>
      <w:r w:rsidRPr="003623D2">
        <w:t>NodeJS</w:t>
      </w:r>
      <w:bookmarkEnd w:id="9"/>
    </w:p>
    <w:p w14:paraId="3C7161FB" w14:textId="791813FC" w:rsidR="008E664A" w:rsidRDefault="008E664A" w:rsidP="008E664A">
      <w:pPr>
        <w:pStyle w:val="Nidungvnbn"/>
      </w:pPr>
      <w:r w:rsidRPr="008E664A">
        <w:t>NodeJS là một môi trường runtime chạy JavaScript đa nền tảng và có mã nguồn mở, được sử dụng để chạy các ứng dụng web bên ngoài trình duyệt của client.</w:t>
      </w:r>
    </w:p>
    <w:p w14:paraId="2BC3AA9A" w14:textId="5777925E" w:rsidR="008E664A" w:rsidRDefault="008E664A" w:rsidP="008E664A">
      <w:pPr>
        <w:pStyle w:val="Nidungvnbn"/>
      </w:pPr>
      <w:r w:rsidRPr="008E664A">
        <w:t xml:space="preserve">Node.js cũng có một số thư viện hỗ trợ để xây dựng </w:t>
      </w:r>
      <w:r>
        <w:t xml:space="preserve">ứng dụng Chat Realtime </w:t>
      </w:r>
      <w:r w:rsidRPr="008E664A">
        <w:t>như Socket.io</w:t>
      </w:r>
      <w:r>
        <w:t xml:space="preserve"> để t</w:t>
      </w:r>
      <w:r w:rsidRPr="008E664A">
        <w:t xml:space="preserve">ruyền thông tin trong thời gian thực giữa các client và server thông qua WebSockets. Thư viện này cũng cung cấp nhiều tính năng hữu ích cho việc xây dựng các ứng dụng chat như xác thực người dùng, gửi tin nhắn, </w:t>
      </w:r>
      <w:r>
        <w:t>tạo room, phát âm thanh, video,</w:t>
      </w:r>
      <w:r w:rsidRPr="008E664A">
        <w:t>...</w:t>
      </w:r>
    </w:p>
    <w:p w14:paraId="2137127E" w14:textId="31D966D2" w:rsidR="008E664A" w:rsidRDefault="008E664A" w:rsidP="008E664A">
      <w:pPr>
        <w:pStyle w:val="Nidungvnbn"/>
      </w:pPr>
      <w:r w:rsidRPr="008E664A">
        <w:t>Ngoài ra, Node.js còn được tích hợp với các cơ sở dữ liệu phổ biến như MongoDB, MySQL, Postgres, ... giúp dễ dàng lưu trữ và qu</w:t>
      </w:r>
      <w:r>
        <w:t>ản lý dữ liệu liên quan đến chương trình Chat Realtime</w:t>
      </w:r>
    </w:p>
    <w:p w14:paraId="21CB8A8F" w14:textId="058EFD3C" w:rsidR="003623D2" w:rsidRDefault="003623D2" w:rsidP="00A560CA">
      <w:pPr>
        <w:pStyle w:val="Tiumccp2"/>
        <w:numPr>
          <w:ilvl w:val="2"/>
          <w:numId w:val="2"/>
        </w:numPr>
      </w:pPr>
      <w:bookmarkStart w:id="10" w:name="_Toc133602589"/>
      <w:r w:rsidRPr="003623D2">
        <w:t>ReactJS</w:t>
      </w:r>
      <w:bookmarkEnd w:id="10"/>
    </w:p>
    <w:p w14:paraId="2255E056" w14:textId="23323D2E" w:rsidR="00A62280" w:rsidRDefault="00A62280" w:rsidP="00A62280">
      <w:pPr>
        <w:pStyle w:val="Nidungvnbn"/>
      </w:pPr>
      <w:r w:rsidRPr="00A62280">
        <w:t>ReactJS là một thư viện</w:t>
      </w:r>
      <w:r w:rsidR="0001356A">
        <w:t xml:space="preserve"> JavaScript</w:t>
      </w:r>
      <w:r w:rsidRPr="00A62280">
        <w:t xml:space="preserve"> mã nguồn mở </w:t>
      </w:r>
      <w:r w:rsidR="0001356A" w:rsidRPr="0001356A">
        <w:t>được phát triển bởi Facebook</w:t>
      </w:r>
      <w:r w:rsidR="0001356A">
        <w:t xml:space="preserve">, </w:t>
      </w:r>
      <w:r w:rsidRPr="00A62280">
        <w:t>ra đời vào năm 2013. Mục đích của việc tạo ReactJS là tạo ra các ứng dụng web nhanh, hiệu quả và hấp dẫn với nỗ lực viết mã tối thiểu. Mục tiêu chính của ReactJS là bất kỳ trang web nào sử dụng ReactJS phải mượt mà, nhanh chóng, khả năng mở rộng cao và dễ thực hiện.</w:t>
      </w:r>
    </w:p>
    <w:p w14:paraId="5961CB13" w14:textId="589287B5" w:rsidR="0001356A" w:rsidRDefault="0001356A" w:rsidP="00A62280">
      <w:pPr>
        <w:pStyle w:val="Nidungvnbn"/>
      </w:pPr>
      <w:r w:rsidRPr="0001356A">
        <w:t>Một trong những điểm nổi bật nhất của ReactJS đó là việc render dữ liệu không chỉ thực hiện được trên tầng Server mà còn</w:t>
      </w:r>
      <w:r>
        <w:t xml:space="preserve"> có thể thực hiện ở dưới Client.</w:t>
      </w:r>
    </w:p>
    <w:p w14:paraId="086D0280" w14:textId="06C0B6F7" w:rsidR="00666126" w:rsidRDefault="00666126" w:rsidP="00A62280">
      <w:pPr>
        <w:pStyle w:val="Nidungvnbn"/>
      </w:pPr>
      <w:r>
        <w:lastRenderedPageBreak/>
        <w:t>Các</w:t>
      </w:r>
      <w:r w:rsidRPr="00666126">
        <w:t xml:space="preserve"> thành phần chính của ReactJS</w:t>
      </w:r>
      <w:r>
        <w:t>:</w:t>
      </w:r>
    </w:p>
    <w:p w14:paraId="2A37CF5D" w14:textId="32A3894A" w:rsidR="00FD4716" w:rsidRDefault="00FD4716" w:rsidP="00A560CA">
      <w:pPr>
        <w:pStyle w:val="Nidungvnbn"/>
        <w:numPr>
          <w:ilvl w:val="0"/>
          <w:numId w:val="12"/>
        </w:numPr>
      </w:pPr>
      <w:r w:rsidRPr="00FD4716">
        <w:t>Redux</w:t>
      </w:r>
      <w:r>
        <w:t xml:space="preserve">: là một </w:t>
      </w:r>
      <w:r w:rsidRPr="00FD4716">
        <w:t>công cụ dự đoán phép tính</w:t>
      </w:r>
      <w:r>
        <w:t xml:space="preserve"> </w:t>
      </w:r>
      <w:r w:rsidRPr="00FD4716">
        <w:t>trong ứng dụng Javascript</w:t>
      </w:r>
      <w:r w:rsidR="001C7CD1">
        <w:t xml:space="preserve">. </w:t>
      </w:r>
      <w:r w:rsidR="001C7CD1" w:rsidRPr="001C7CD1">
        <w:t xml:space="preserve">Redux giúp các ứng dụng </w:t>
      </w:r>
      <w:r w:rsidR="001C7CD1">
        <w:t>được</w:t>
      </w:r>
      <w:r w:rsidR="001C7CD1" w:rsidRPr="001C7CD1">
        <w:t xml:space="preserve"> viết hoạt động nhất quán và có thể hoạt động trong các môi trường khác nhau như client, server và native</w:t>
      </w:r>
    </w:p>
    <w:p w14:paraId="24801842" w14:textId="608FA231" w:rsidR="00FD4716" w:rsidRDefault="001C7CD1" w:rsidP="00A560CA">
      <w:pPr>
        <w:pStyle w:val="Nidungvnbn"/>
        <w:numPr>
          <w:ilvl w:val="0"/>
          <w:numId w:val="12"/>
        </w:numPr>
      </w:pPr>
      <w:r>
        <w:t xml:space="preserve">Virtual DOM (Virtual </w:t>
      </w:r>
      <w:r w:rsidRPr="001C7CD1">
        <w:t>Document Object Model</w:t>
      </w:r>
      <w:r>
        <w:t>)</w:t>
      </w:r>
      <w:r w:rsidR="00FD4716">
        <w:t>:</w:t>
      </w:r>
      <w:r>
        <w:t xml:space="preserve"> </w:t>
      </w:r>
      <w:r w:rsidRPr="001C7CD1">
        <w:t>là một định dạng dữ liệu JavaScript nhẹ được dùng để thể hiện nội dung của DOM tại một thời điểm nhất định nào đó. Nó có tất cả các thuộc tính giống như DOM nhưng không có khả năng tương tác lên màn hình như DOM</w:t>
      </w:r>
      <w:r>
        <w:t xml:space="preserve">. </w:t>
      </w:r>
      <w:r w:rsidRPr="001C7CD1">
        <w:t>Virtual DOM không được tạo ra bởi React tuy nhiên nó được React sử dụng và cung cấp miễn phí.</w:t>
      </w:r>
    </w:p>
    <w:p w14:paraId="620E1E7E" w14:textId="0EF9BC5F" w:rsidR="003623D2" w:rsidRDefault="003623D2" w:rsidP="00A560CA">
      <w:pPr>
        <w:pStyle w:val="Tiumccp2"/>
        <w:numPr>
          <w:ilvl w:val="2"/>
          <w:numId w:val="2"/>
        </w:numPr>
      </w:pPr>
      <w:bookmarkStart w:id="11" w:name="_Toc133602590"/>
      <w:r w:rsidRPr="003623D2">
        <w:t>MongoDB</w:t>
      </w:r>
      <w:bookmarkEnd w:id="11"/>
    </w:p>
    <w:p w14:paraId="68E7F6D5" w14:textId="78609670" w:rsidR="00DE7A6C" w:rsidRDefault="000363B4" w:rsidP="00DE7A6C">
      <w:pPr>
        <w:pStyle w:val="Nidungvnbn"/>
      </w:pPr>
      <w:r w:rsidRPr="00DE7A6C">
        <w:t>MongoDB là một hệ quản trị cơ sở dữ liệu phi quan hệ (</w:t>
      </w:r>
      <w:r w:rsidR="000846D4">
        <w:t>NoSQL</w:t>
      </w:r>
      <w:r w:rsidRPr="00DE7A6C">
        <w:t>), được phát triển bởi công ty MongoDB, Inc. MongoDB được phát triển dựa trên ngôn ngữ lập trình C++, và hỗ trợ các ngôn ngữ lập trình phổ biến như Java, Python, Ruby, và</w:t>
      </w:r>
      <w:r>
        <w:t xml:space="preserve"> nền tảng</w:t>
      </w:r>
      <w:r w:rsidRPr="00DE7A6C">
        <w:t xml:space="preserve"> Node.js.</w:t>
      </w:r>
    </w:p>
    <w:p w14:paraId="0F5C0DD4" w14:textId="389BE9BA" w:rsidR="000363B4" w:rsidRDefault="000363B4" w:rsidP="00DE7A6C">
      <w:pPr>
        <w:pStyle w:val="Nidungvnbn"/>
      </w:pPr>
      <w:r>
        <w:t>Đặc điểm nổi bật của MongoDB:</w:t>
      </w:r>
    </w:p>
    <w:p w14:paraId="506262AE" w14:textId="6F4E67D3" w:rsidR="000363B4" w:rsidRDefault="000363B4" w:rsidP="00A560CA">
      <w:pPr>
        <w:pStyle w:val="Nidungvnbn"/>
        <w:numPr>
          <w:ilvl w:val="0"/>
          <w:numId w:val="18"/>
        </w:numPr>
      </w:pPr>
      <w:r w:rsidRPr="000363B4">
        <w:t>Dữ liệu được lưu trữ dưới dạng tài liệu JSON</w:t>
      </w:r>
    </w:p>
    <w:p w14:paraId="2DF1F613" w14:textId="098A6C80" w:rsidR="000363B4" w:rsidRDefault="000363B4" w:rsidP="00A560CA">
      <w:pPr>
        <w:pStyle w:val="Nidungvnbn"/>
        <w:numPr>
          <w:ilvl w:val="0"/>
          <w:numId w:val="18"/>
        </w:numPr>
      </w:pPr>
      <w:r>
        <w:t>H</w:t>
      </w:r>
      <w:r w:rsidRPr="000363B4">
        <w:t>ỗ trợ các thao tác CRUD (Create, Read, Update và Delete) để quản lý dữ liệu</w:t>
      </w:r>
    </w:p>
    <w:p w14:paraId="1E712279" w14:textId="71AB035D" w:rsidR="000363B4" w:rsidRDefault="000363B4" w:rsidP="00A560CA">
      <w:pPr>
        <w:pStyle w:val="Nidungvnbn"/>
        <w:numPr>
          <w:ilvl w:val="0"/>
          <w:numId w:val="18"/>
        </w:numPr>
      </w:pPr>
      <w:r>
        <w:t>Có thể t</w:t>
      </w:r>
      <w:r w:rsidRPr="000363B4">
        <w:t>ích hợp với các ngôn ngữ lập trình như Java, Python, Ruby, và</w:t>
      </w:r>
      <w:r w:rsidR="007E309D">
        <w:t xml:space="preserve"> nền tảng</w:t>
      </w:r>
      <w:r w:rsidRPr="000363B4">
        <w:t xml:space="preserve"> Node.js</w:t>
      </w:r>
    </w:p>
    <w:p w14:paraId="2DF1DAC1" w14:textId="253ED995" w:rsidR="00DE7A6C" w:rsidRDefault="003623D2" w:rsidP="00A560CA">
      <w:pPr>
        <w:pStyle w:val="Tiumccp2"/>
        <w:numPr>
          <w:ilvl w:val="2"/>
          <w:numId w:val="2"/>
        </w:numPr>
      </w:pPr>
      <w:bookmarkStart w:id="12" w:name="_Toc133602591"/>
      <w:r>
        <w:t>HTML, CSS và JavaScript</w:t>
      </w:r>
      <w:bookmarkEnd w:id="12"/>
    </w:p>
    <w:p w14:paraId="386F09F1" w14:textId="7E28B4CD" w:rsidR="00DE7A6C" w:rsidRDefault="00F66F6F" w:rsidP="00DE7A6C">
      <w:pPr>
        <w:pStyle w:val="Nidungvnbn"/>
      </w:pPr>
      <w:r w:rsidRPr="00F66F6F">
        <w:t>HTML (HyperText Markup Language) là ngôn ngữ đánh dấu được sử dụng để xây dựng cấu trúc và nội dung của một trang web. Trong ứng dụng chat, HTML được sử dụng để tạo các thành phần giao diện người dùng như các nút bấm, hộp văn bản, khu vực hiển thị tin nhắn, v.v.</w:t>
      </w:r>
    </w:p>
    <w:p w14:paraId="7AAD1A33" w14:textId="27AEAF36" w:rsidR="00F66F6F" w:rsidRDefault="00F66F6F" w:rsidP="00DE7A6C">
      <w:pPr>
        <w:pStyle w:val="Nidungvnbn"/>
      </w:pPr>
      <w:r w:rsidRPr="00F66F6F">
        <w:t xml:space="preserve">CSS (Cascading Style Sheets) là ngôn ngữ để thiết kế và trình bày các thành phần giao diện người dùng trên trang web. CSS được sử dụng để định dạng các thành phần </w:t>
      </w:r>
      <w:r w:rsidRPr="00F66F6F">
        <w:lastRenderedPageBreak/>
        <w:t>HTML, tạo ra các kiểu hiển thị khác nhau cho các thành phần và giúp tạo ra giao diện ứng dụng chat hấp dẫn và dễ sử dụng.</w:t>
      </w:r>
    </w:p>
    <w:p w14:paraId="7384638F" w14:textId="31E60030" w:rsidR="00F66F6F" w:rsidRDefault="00F66F6F" w:rsidP="00DE7A6C">
      <w:pPr>
        <w:pStyle w:val="Nidungvnbn"/>
      </w:pPr>
      <w:r>
        <w:rPr>
          <w:color w:val="000000"/>
        </w:rPr>
        <w:t>JavaScript là một ngôn ngữ lập trình được sử dụng để tạo ra các tương tác trên trang web, bao gồm các ứng dụng realtime như chat. JavaScript cho phép tương tác với các thành phần HTML và CSS, thực hiện các thao tác đọc và ghi dữ liệu từ server, và hiển thị các tin nhắn trên trang web ngay lập tức khi người dùng gửi chúng.</w:t>
      </w:r>
    </w:p>
    <w:p w14:paraId="004BC701" w14:textId="5B6C16DC" w:rsidR="001A23C9" w:rsidRDefault="00A6135B" w:rsidP="00A560CA">
      <w:pPr>
        <w:pStyle w:val="Tiumccp1"/>
        <w:numPr>
          <w:ilvl w:val="1"/>
          <w:numId w:val="2"/>
        </w:numPr>
      </w:pPr>
      <w:bookmarkStart w:id="13" w:name="_Toc133602592"/>
      <w:r>
        <w:t xml:space="preserve">Điểm mạnh, điểm yếu </w:t>
      </w:r>
      <w:r w:rsidR="006C5242">
        <w:t xml:space="preserve">của </w:t>
      </w:r>
      <w:r>
        <w:t>các công nghệ</w:t>
      </w:r>
      <w:bookmarkEnd w:id="13"/>
    </w:p>
    <w:p w14:paraId="7908EBF6" w14:textId="13D77669" w:rsidR="006C5242" w:rsidRDefault="007901D9" w:rsidP="00A560CA">
      <w:pPr>
        <w:pStyle w:val="Tiumccp2"/>
        <w:numPr>
          <w:ilvl w:val="2"/>
          <w:numId w:val="2"/>
        </w:numPr>
      </w:pPr>
      <w:bookmarkStart w:id="14" w:name="_Toc133602593"/>
      <w:r w:rsidRPr="003623D2">
        <w:t>WebSocket và Socket.io</w:t>
      </w:r>
      <w:bookmarkEnd w:id="14"/>
    </w:p>
    <w:p w14:paraId="7116005F" w14:textId="15975349" w:rsidR="007901D9" w:rsidRDefault="007901D9" w:rsidP="00A560CA">
      <w:pPr>
        <w:pStyle w:val="Nidungvnbn"/>
        <w:numPr>
          <w:ilvl w:val="0"/>
          <w:numId w:val="13"/>
        </w:numPr>
        <w:ind w:left="540"/>
      </w:pPr>
      <w:r>
        <w:t>WebSocket:</w:t>
      </w:r>
    </w:p>
    <w:p w14:paraId="4F203B9E" w14:textId="550CDFDB" w:rsidR="007901D9" w:rsidRDefault="007901D9" w:rsidP="007901D9">
      <w:pPr>
        <w:pStyle w:val="Nidungvnbn"/>
        <w:rPr>
          <w:b/>
        </w:rPr>
      </w:pPr>
      <w:r>
        <w:rPr>
          <w:b/>
        </w:rPr>
        <w:t>Ưu điểm</w:t>
      </w:r>
    </w:p>
    <w:p w14:paraId="69F4C519" w14:textId="4C4A3415" w:rsidR="007901D9" w:rsidRDefault="007901D9" w:rsidP="00A560CA">
      <w:pPr>
        <w:pStyle w:val="Nidungvnbn"/>
        <w:numPr>
          <w:ilvl w:val="0"/>
          <w:numId w:val="13"/>
        </w:numPr>
      </w:pPr>
      <w:r w:rsidRPr="007901D9">
        <w:t>WebSockets cung cấp khả năng giao tiếp hai chiều mạnh mẽ, có độ trễ thấp và dễ xử lý lỗi. Không cần phải có nhiều kết nối.</w:t>
      </w:r>
    </w:p>
    <w:p w14:paraId="55BCEDE2" w14:textId="30C51BD1" w:rsidR="007901D9" w:rsidRPr="007901D9" w:rsidRDefault="007901D9" w:rsidP="00A560CA">
      <w:pPr>
        <w:pStyle w:val="Nidungvnbn"/>
        <w:numPr>
          <w:ilvl w:val="0"/>
          <w:numId w:val="13"/>
        </w:numPr>
      </w:pPr>
      <w:r>
        <w:t xml:space="preserve">API </w:t>
      </w:r>
      <w:r w:rsidRPr="007901D9">
        <w:t xml:space="preserve">dễ sử dụng trực tiếp mà không cần bất </w:t>
      </w:r>
      <w:r w:rsidR="00F85084">
        <w:t>kỳ các tầng bổ sung nào</w:t>
      </w:r>
    </w:p>
    <w:p w14:paraId="251F5354" w14:textId="62563402" w:rsidR="007901D9" w:rsidRDefault="007901D9" w:rsidP="007901D9">
      <w:pPr>
        <w:pStyle w:val="Nidungvnbn"/>
        <w:rPr>
          <w:b/>
        </w:rPr>
      </w:pPr>
      <w:r>
        <w:rPr>
          <w:b/>
        </w:rPr>
        <w:t>Nhược điểm</w:t>
      </w:r>
    </w:p>
    <w:p w14:paraId="201625D7" w14:textId="5B1DA8C8" w:rsidR="00F85084" w:rsidRPr="00F85084" w:rsidRDefault="00F85084" w:rsidP="00A560CA">
      <w:pPr>
        <w:pStyle w:val="Nidungvnbn"/>
        <w:numPr>
          <w:ilvl w:val="0"/>
          <w:numId w:val="14"/>
        </w:numPr>
      </w:pPr>
      <w:r>
        <w:t>C</w:t>
      </w:r>
      <w:r w:rsidRPr="00F85084">
        <w:t>hưa được tất cả các trình duyệt hỗ trợ</w:t>
      </w:r>
    </w:p>
    <w:p w14:paraId="4A118829" w14:textId="5A60C5AB" w:rsidR="00F85084" w:rsidRDefault="00F85084" w:rsidP="00A560CA">
      <w:pPr>
        <w:pStyle w:val="Nidungvnbn"/>
        <w:numPr>
          <w:ilvl w:val="0"/>
          <w:numId w:val="14"/>
        </w:numPr>
      </w:pPr>
      <w:r w:rsidRPr="00F85084">
        <w:t>Không có phạm vi yêu cầu nào</w:t>
      </w:r>
      <w:r>
        <w:t xml:space="preserve">. </w:t>
      </w:r>
      <w:r w:rsidRPr="00F85084">
        <w:t xml:space="preserve">Khi bắt đầu một request, </w:t>
      </w:r>
      <w:r>
        <w:t xml:space="preserve">nó sẽ thiết lập một contest </w:t>
      </w:r>
      <w:r w:rsidRPr="00F85084">
        <w:t>được ràng buộc với luồng request. Khi request đó kết thúc, bộ lọc hủy bỏ contest này</w:t>
      </w:r>
    </w:p>
    <w:p w14:paraId="4D8C130D" w14:textId="3EA4A2B0" w:rsidR="002456DC" w:rsidRDefault="002456DC" w:rsidP="002456DC">
      <w:pPr>
        <w:pStyle w:val="Nidungvnbn"/>
        <w:rPr>
          <w:b/>
        </w:rPr>
      </w:pPr>
      <w:r w:rsidRPr="00840DF4">
        <w:rPr>
          <w:b/>
        </w:rPr>
        <w:t xml:space="preserve">=&gt; </w:t>
      </w:r>
      <w:r w:rsidR="00614CE3" w:rsidRPr="00614CE3">
        <w:rPr>
          <w:b/>
        </w:rPr>
        <w:t xml:space="preserve">WebSocket </w:t>
      </w:r>
      <w:r w:rsidRPr="00840DF4">
        <w:rPr>
          <w:b/>
        </w:rPr>
        <w:t>phù hợp với:</w:t>
      </w:r>
    </w:p>
    <w:p w14:paraId="4D020158" w14:textId="7BA3D756" w:rsidR="007C65B7" w:rsidRDefault="007C65B7" w:rsidP="00A560CA">
      <w:pPr>
        <w:pStyle w:val="Nidungvnbn"/>
        <w:numPr>
          <w:ilvl w:val="0"/>
          <w:numId w:val="26"/>
        </w:numPr>
      </w:pPr>
      <w:r w:rsidRPr="007C65B7">
        <w:t>Phát triển ứng dụng real-time</w:t>
      </w:r>
    </w:p>
    <w:p w14:paraId="5788FCF2" w14:textId="6D5A2EAC" w:rsidR="007C65B7" w:rsidRDefault="007C65B7" w:rsidP="00A560CA">
      <w:pPr>
        <w:pStyle w:val="Nidungvnbn"/>
        <w:numPr>
          <w:ilvl w:val="0"/>
          <w:numId w:val="26"/>
        </w:numPr>
      </w:pPr>
      <w:r w:rsidRPr="007C65B7">
        <w:t>Phát triển ứng dụng IoT</w:t>
      </w:r>
    </w:p>
    <w:p w14:paraId="47F07519" w14:textId="1DFB2E59" w:rsidR="007C65B7" w:rsidRPr="002456DC" w:rsidRDefault="007C65B7" w:rsidP="00A560CA">
      <w:pPr>
        <w:pStyle w:val="Nidungvnbn"/>
        <w:numPr>
          <w:ilvl w:val="0"/>
          <w:numId w:val="26"/>
        </w:numPr>
      </w:pPr>
      <w:r w:rsidRPr="007C65B7">
        <w:t>Phát triển các ứng dụng đa nền tảng</w:t>
      </w:r>
    </w:p>
    <w:p w14:paraId="778136B4" w14:textId="24FFDB13" w:rsidR="007901D9" w:rsidRDefault="007901D9" w:rsidP="00A560CA">
      <w:pPr>
        <w:pStyle w:val="Nidungvnbn"/>
        <w:numPr>
          <w:ilvl w:val="0"/>
          <w:numId w:val="13"/>
        </w:numPr>
        <w:ind w:left="540"/>
      </w:pPr>
      <w:r>
        <w:t>Socket.io:</w:t>
      </w:r>
    </w:p>
    <w:p w14:paraId="06842E7E" w14:textId="31E07521" w:rsidR="007901D9" w:rsidRDefault="007901D9" w:rsidP="007901D9">
      <w:pPr>
        <w:pStyle w:val="Nidungvnbn"/>
        <w:rPr>
          <w:b/>
        </w:rPr>
      </w:pPr>
      <w:r w:rsidRPr="007901D9">
        <w:rPr>
          <w:b/>
        </w:rPr>
        <w:t>Ưu điểm</w:t>
      </w:r>
    </w:p>
    <w:p w14:paraId="0AFA317B" w14:textId="2E898DAB" w:rsidR="007C4047" w:rsidRDefault="007C4047" w:rsidP="00A560CA">
      <w:pPr>
        <w:pStyle w:val="Nidungvnbn"/>
        <w:numPr>
          <w:ilvl w:val="0"/>
          <w:numId w:val="13"/>
        </w:numPr>
      </w:pPr>
      <w:r w:rsidRPr="007C4047">
        <w:lastRenderedPageBreak/>
        <w:t>Socket.IO hỗ trợ nhiều giao thức truyền thông</w:t>
      </w:r>
      <w:r>
        <w:t xml:space="preserve">, </w:t>
      </w:r>
      <w:r w:rsidRPr="007C4047">
        <w:t>giúp tăng tính linh hoạt và khả năng tương thích của Socket.IO với các trình duyệt và thiết bị khác nhau</w:t>
      </w:r>
      <w:r w:rsidR="00923A85">
        <w:t>.</w:t>
      </w:r>
    </w:p>
    <w:p w14:paraId="6E0CAF96" w14:textId="1C3ED5BD" w:rsidR="00923A85" w:rsidRDefault="00923A85" w:rsidP="00A560CA">
      <w:pPr>
        <w:pStyle w:val="Nidungvnbn"/>
        <w:numPr>
          <w:ilvl w:val="0"/>
          <w:numId w:val="13"/>
        </w:numPr>
      </w:pPr>
      <w:r>
        <w:t>C</w:t>
      </w:r>
      <w:r w:rsidRPr="00923A85">
        <w:t>ho phép các kết nối bị mất hoặc bị gián đoạn do những vấn đề về mạng trở lại và tiếp tục hoạt động một cách bình thường mà không cần phải thực hiện các thao tác phức tạp</w:t>
      </w:r>
      <w:r>
        <w:t>.</w:t>
      </w:r>
    </w:p>
    <w:p w14:paraId="319A7453" w14:textId="582C296D" w:rsidR="00923A85" w:rsidRPr="007C4047" w:rsidRDefault="00923A85" w:rsidP="00A560CA">
      <w:pPr>
        <w:pStyle w:val="Nidungvnbn"/>
        <w:numPr>
          <w:ilvl w:val="0"/>
          <w:numId w:val="13"/>
        </w:numPr>
      </w:pPr>
      <w:r>
        <w:t>C</w:t>
      </w:r>
      <w:r w:rsidRPr="00923A85">
        <w:t>ho phép lập trình viên tạo ra các sự kiện tùy chỉnh để truyền thông tin giữa client và server, giúp cho việc phát triển ứng dụng trở nên dễ dàng hơn</w:t>
      </w:r>
    </w:p>
    <w:p w14:paraId="09D66FC3" w14:textId="2D533682" w:rsidR="007901D9" w:rsidRDefault="007901D9" w:rsidP="007901D9">
      <w:pPr>
        <w:pStyle w:val="Nidungvnbn"/>
        <w:rPr>
          <w:b/>
        </w:rPr>
      </w:pPr>
      <w:r w:rsidRPr="007901D9">
        <w:rPr>
          <w:b/>
        </w:rPr>
        <w:t>Nhược điểm</w:t>
      </w:r>
    </w:p>
    <w:p w14:paraId="6C5EE307" w14:textId="207C5650" w:rsidR="001332B7" w:rsidRDefault="001332B7" w:rsidP="00A560CA">
      <w:pPr>
        <w:pStyle w:val="Nidungvnbn"/>
        <w:numPr>
          <w:ilvl w:val="0"/>
          <w:numId w:val="15"/>
        </w:numPr>
      </w:pPr>
      <w:r>
        <w:t>C</w:t>
      </w:r>
      <w:r w:rsidRPr="001332B7">
        <w:t xml:space="preserve">ó thể </w:t>
      </w:r>
      <w:r>
        <w:t xml:space="preserve">tạo ra </w:t>
      </w:r>
      <w:r w:rsidRPr="001332B7">
        <w:t>độ trễ</w:t>
      </w:r>
      <w:r>
        <w:t xml:space="preserve"> khi</w:t>
      </w:r>
      <w:r w:rsidRPr="001332B7">
        <w:t xml:space="preserve"> truyền thông tin giữa client và server</w:t>
      </w:r>
      <w:r w:rsidR="00FF0B6A">
        <w:t xml:space="preserve">, </w:t>
      </w:r>
      <w:r w:rsidR="00FF0B6A" w:rsidRPr="00FF0B6A">
        <w:t>ảnh hưởng đến tính năng thời gian thực của ứng dụng</w:t>
      </w:r>
    </w:p>
    <w:p w14:paraId="0D21F8B5" w14:textId="4FF3A1E8" w:rsidR="001332B7" w:rsidRDefault="00FF0B6A" w:rsidP="00A560CA">
      <w:pPr>
        <w:pStyle w:val="Nidungvnbn"/>
        <w:numPr>
          <w:ilvl w:val="0"/>
          <w:numId w:val="15"/>
        </w:numPr>
      </w:pPr>
      <w:r>
        <w:t>K</w:t>
      </w:r>
      <w:r w:rsidRPr="00FF0B6A">
        <w:t>hông có tính năng bảo mật mặc định</w:t>
      </w:r>
    </w:p>
    <w:p w14:paraId="60968C9F" w14:textId="7A976548" w:rsidR="001332B7" w:rsidRDefault="00FF0B6A" w:rsidP="00A560CA">
      <w:pPr>
        <w:pStyle w:val="Nidungvnbn"/>
        <w:numPr>
          <w:ilvl w:val="0"/>
          <w:numId w:val="15"/>
        </w:numPr>
      </w:pPr>
      <w:r>
        <w:t>Khó phát hiện lỗi để xử lý</w:t>
      </w:r>
    </w:p>
    <w:p w14:paraId="1D157C56" w14:textId="69F0A549" w:rsidR="002456DC" w:rsidRDefault="002456DC" w:rsidP="002456DC">
      <w:pPr>
        <w:pStyle w:val="Nidungvnbn"/>
        <w:rPr>
          <w:b/>
        </w:rPr>
      </w:pPr>
      <w:r w:rsidRPr="00840DF4">
        <w:rPr>
          <w:b/>
        </w:rPr>
        <w:t xml:space="preserve">=&gt; </w:t>
      </w:r>
      <w:r w:rsidR="00614CE3" w:rsidRPr="00614CE3">
        <w:rPr>
          <w:b/>
        </w:rPr>
        <w:t xml:space="preserve">Socket.io </w:t>
      </w:r>
      <w:r w:rsidRPr="00840DF4">
        <w:rPr>
          <w:b/>
        </w:rPr>
        <w:t>phù hợp với:</w:t>
      </w:r>
    </w:p>
    <w:p w14:paraId="5001CE17" w14:textId="4234F559" w:rsidR="007C65B7" w:rsidRDefault="007C65B7" w:rsidP="00A560CA">
      <w:pPr>
        <w:pStyle w:val="Nidungvnbn"/>
        <w:numPr>
          <w:ilvl w:val="0"/>
          <w:numId w:val="27"/>
        </w:numPr>
      </w:pPr>
      <w:r>
        <w:t>C</w:t>
      </w:r>
      <w:r w:rsidRPr="007C65B7">
        <w:t>ác ứng dụng web hoặc di động có tính tương tác cao và cần cập nhật dữ liệu ngay lập tức.</w:t>
      </w:r>
    </w:p>
    <w:p w14:paraId="04B5312D" w14:textId="29638CDE" w:rsidR="007C65B7" w:rsidRPr="002456DC" w:rsidRDefault="007C65B7" w:rsidP="00A560CA">
      <w:pPr>
        <w:pStyle w:val="Nidungvnbn"/>
        <w:numPr>
          <w:ilvl w:val="0"/>
          <w:numId w:val="27"/>
        </w:numPr>
      </w:pPr>
      <w:r>
        <w:t>Các ứng dụng</w:t>
      </w:r>
      <w:r w:rsidRPr="007C65B7">
        <w:t xml:space="preserve"> chat, trò chơi trực tuyến, ứng dụng đồng bộ hóa dữ liệu, và các ứng dụng cần giao tiếp nhanh giữa client và server</w:t>
      </w:r>
    </w:p>
    <w:p w14:paraId="713C240D" w14:textId="521E4B3A" w:rsidR="007901D9" w:rsidRDefault="007901D9" w:rsidP="00A560CA">
      <w:pPr>
        <w:pStyle w:val="Tiumccp2"/>
        <w:numPr>
          <w:ilvl w:val="2"/>
          <w:numId w:val="2"/>
        </w:numPr>
      </w:pPr>
      <w:bookmarkStart w:id="15" w:name="_Toc133602594"/>
      <w:r w:rsidRPr="003623D2">
        <w:t>NodeJS</w:t>
      </w:r>
      <w:bookmarkEnd w:id="15"/>
    </w:p>
    <w:p w14:paraId="1AE3C637" w14:textId="5243BADF" w:rsidR="00EF18AF" w:rsidRDefault="00EF18AF" w:rsidP="00EF18AF">
      <w:pPr>
        <w:pStyle w:val="Nidungvnbn"/>
        <w:rPr>
          <w:b/>
        </w:rPr>
      </w:pPr>
      <w:r>
        <w:rPr>
          <w:b/>
        </w:rPr>
        <w:t>Ưu điểm</w:t>
      </w:r>
    </w:p>
    <w:p w14:paraId="0B64CE03" w14:textId="3E16C41B" w:rsidR="00EF18AF" w:rsidRPr="00EF18AF" w:rsidRDefault="00BF74FF" w:rsidP="00A560CA">
      <w:pPr>
        <w:pStyle w:val="Nidungvnbn"/>
        <w:numPr>
          <w:ilvl w:val="0"/>
          <w:numId w:val="16"/>
        </w:numPr>
      </w:pPr>
      <w:r w:rsidRPr="00BF74FF">
        <w:t>I</w:t>
      </w:r>
      <w:r>
        <w:t>nput/</w:t>
      </w:r>
      <w:r w:rsidRPr="00BF74FF">
        <w:t>O</w:t>
      </w:r>
      <w:r>
        <w:t>uput</w:t>
      </w:r>
      <w:r w:rsidRPr="00BF74FF">
        <w:t xml:space="preserve"> hướng</w:t>
      </w:r>
      <w:r>
        <w:t xml:space="preserve"> đến các</w:t>
      </w:r>
      <w:r w:rsidRPr="00BF74FF">
        <w:t xml:space="preserve"> sự kiện không đồng bộ, cho phép xử lý nhiều yêu cầu đồng thời</w:t>
      </w:r>
    </w:p>
    <w:p w14:paraId="4CD1DD44" w14:textId="493AD44C" w:rsidR="00EF18AF" w:rsidRPr="00EF18AF" w:rsidRDefault="001C6CAC" w:rsidP="00A560CA">
      <w:pPr>
        <w:pStyle w:val="Nidungvnbn"/>
        <w:numPr>
          <w:ilvl w:val="0"/>
          <w:numId w:val="16"/>
        </w:numPr>
      </w:pPr>
      <w:r w:rsidRPr="001C6CAC">
        <w:t>Sử dụng JavaScript – một ngôn ngữ lập trình dễ học.</w:t>
      </w:r>
    </w:p>
    <w:p w14:paraId="65B95E04" w14:textId="32E5F482" w:rsidR="00EF18AF" w:rsidRDefault="001C6CAC" w:rsidP="00A560CA">
      <w:pPr>
        <w:pStyle w:val="Nidungvnbn"/>
        <w:numPr>
          <w:ilvl w:val="0"/>
          <w:numId w:val="16"/>
        </w:numPr>
      </w:pPr>
      <w:r w:rsidRPr="001C6CAC">
        <w:t xml:space="preserve">NPM(Node Package Manager) và module Node </w:t>
      </w:r>
      <w:r>
        <w:t>đang được phát triển tốt hơn</w:t>
      </w:r>
    </w:p>
    <w:p w14:paraId="3AE1E5E2" w14:textId="593D5E2F" w:rsidR="001C6CAC" w:rsidRPr="00EF18AF" w:rsidRDefault="001C6CAC" w:rsidP="00A560CA">
      <w:pPr>
        <w:pStyle w:val="Nidungvnbn"/>
        <w:numPr>
          <w:ilvl w:val="0"/>
          <w:numId w:val="16"/>
        </w:numPr>
      </w:pPr>
      <w:r>
        <w:lastRenderedPageBreak/>
        <w:t>Có một cộng đồng lớn, dễ dàng chia sẻ, hỗ trợ nhau</w:t>
      </w:r>
    </w:p>
    <w:p w14:paraId="126954ED" w14:textId="3AB8C023" w:rsidR="00EF18AF" w:rsidRDefault="00EF18AF" w:rsidP="00EF18AF">
      <w:pPr>
        <w:pStyle w:val="Nidungvnbn"/>
        <w:rPr>
          <w:b/>
        </w:rPr>
      </w:pPr>
      <w:r>
        <w:rPr>
          <w:b/>
        </w:rPr>
        <w:t>Nhược điểm</w:t>
      </w:r>
    </w:p>
    <w:p w14:paraId="5CAFDC99" w14:textId="07FFC9FE" w:rsidR="00EF18AF" w:rsidRDefault="001C6CAC" w:rsidP="00A560CA">
      <w:pPr>
        <w:pStyle w:val="Nidungvnbn"/>
        <w:numPr>
          <w:ilvl w:val="0"/>
          <w:numId w:val="17"/>
        </w:numPr>
      </w:pPr>
      <w:r w:rsidRPr="001C6CAC">
        <w:t>Khó thao tác với cơ sử dữ liệu quan hệ.</w:t>
      </w:r>
    </w:p>
    <w:p w14:paraId="3066888D" w14:textId="5FF9BADF" w:rsidR="00EF18AF" w:rsidRDefault="001C6CAC" w:rsidP="00A560CA">
      <w:pPr>
        <w:pStyle w:val="Nidungvnbn"/>
        <w:numPr>
          <w:ilvl w:val="0"/>
          <w:numId w:val="17"/>
        </w:numPr>
      </w:pPr>
      <w:r w:rsidRPr="001C6CAC">
        <w:t>Cần</w:t>
      </w:r>
      <w:r>
        <w:t xml:space="preserve"> có kiến thức tốt về JavaScript</w:t>
      </w:r>
    </w:p>
    <w:p w14:paraId="58CDEB9F" w14:textId="37872D84" w:rsidR="00EF18AF" w:rsidRDefault="001C6CAC" w:rsidP="00A560CA">
      <w:pPr>
        <w:pStyle w:val="Nidungvnbn"/>
        <w:numPr>
          <w:ilvl w:val="0"/>
          <w:numId w:val="17"/>
        </w:numPr>
      </w:pPr>
      <w:r w:rsidRPr="001C6CAC">
        <w:t>Mỗi callback sẽ đi kèm với rấ</w:t>
      </w:r>
      <w:r>
        <w:t>t nhiều callback lồng nhau khác</w:t>
      </w:r>
    </w:p>
    <w:p w14:paraId="57E9E5A9" w14:textId="60929D66" w:rsidR="001C6CAC" w:rsidRDefault="001C6CAC" w:rsidP="00A560CA">
      <w:pPr>
        <w:pStyle w:val="Nidungvnbn"/>
        <w:numPr>
          <w:ilvl w:val="0"/>
          <w:numId w:val="17"/>
        </w:numPr>
      </w:pPr>
      <w:r w:rsidRPr="001C6CAC">
        <w:t>Không phù hợp với các tác vụ đòi hỏi nhiều CPU.</w:t>
      </w:r>
    </w:p>
    <w:p w14:paraId="05429878" w14:textId="4CD34B20" w:rsidR="00840DF4" w:rsidRPr="00840DF4" w:rsidRDefault="00840DF4" w:rsidP="00840DF4">
      <w:pPr>
        <w:pStyle w:val="Nidungvnbn"/>
        <w:rPr>
          <w:b/>
        </w:rPr>
      </w:pPr>
      <w:r w:rsidRPr="00840DF4">
        <w:rPr>
          <w:b/>
        </w:rPr>
        <w:t xml:space="preserve">=&gt; </w:t>
      </w:r>
      <w:r>
        <w:rPr>
          <w:b/>
        </w:rPr>
        <w:t>NodeJS</w:t>
      </w:r>
      <w:r w:rsidRPr="00840DF4">
        <w:rPr>
          <w:b/>
        </w:rPr>
        <w:t xml:space="preserve"> phù hợp với:</w:t>
      </w:r>
    </w:p>
    <w:p w14:paraId="73AD4153" w14:textId="3C150592" w:rsidR="00840DF4" w:rsidRDefault="008B55A0" w:rsidP="00A560CA">
      <w:pPr>
        <w:pStyle w:val="Nidungvnbn"/>
        <w:numPr>
          <w:ilvl w:val="0"/>
          <w:numId w:val="25"/>
        </w:numPr>
      </w:pPr>
      <w:r w:rsidRPr="008B55A0">
        <w:t>Phát triển ứng dụng web real-time</w:t>
      </w:r>
      <w:r>
        <w:t xml:space="preserve"> n</w:t>
      </w:r>
      <w:r w:rsidRPr="008B55A0">
        <w:t>hờ vào cơ chế xử lý sự kiện không đồng bộ của nó, NodeJS cho phép xử lý hàng nghìn kết nối đồng thời mà không gây ra tình trạng block hoặc tắc nghẽn</w:t>
      </w:r>
    </w:p>
    <w:p w14:paraId="0D83922D" w14:textId="6FC1D62F" w:rsidR="008B55A0" w:rsidRDefault="008B55A0" w:rsidP="00A560CA">
      <w:pPr>
        <w:pStyle w:val="Nidungvnbn"/>
        <w:numPr>
          <w:ilvl w:val="0"/>
          <w:numId w:val="25"/>
        </w:numPr>
      </w:pPr>
      <w:r>
        <w:t xml:space="preserve">Xây dựng ứng dụng yêu cầu dữ liệu lớn: </w:t>
      </w:r>
      <w:r w:rsidRPr="008B55A0">
        <w:t>NodeJS cho phép xử lý dữ liệu lớn một cách hiệu quả nhờ vào việc sử dụng thư viện xử lý bất đồng bộ.</w:t>
      </w:r>
    </w:p>
    <w:p w14:paraId="5C906BC2" w14:textId="1E9D6E81" w:rsidR="009D0EDF" w:rsidRPr="008B55A0" w:rsidRDefault="008B55A0" w:rsidP="00A560CA">
      <w:pPr>
        <w:pStyle w:val="Nidungvnbn"/>
        <w:numPr>
          <w:ilvl w:val="0"/>
          <w:numId w:val="25"/>
        </w:numPr>
      </w:pPr>
      <w:r w:rsidRPr="008B55A0">
        <w:t xml:space="preserve">Xây dựng ứng dụng API: NodeJS được sử dụng rộng rãi để xây dựng các ứng dụng API bởi vì nó cho phép xử lý các </w:t>
      </w:r>
      <w:r>
        <w:t>request</w:t>
      </w:r>
      <w:r w:rsidRPr="008B55A0">
        <w:t xml:space="preserve"> HTTP một cách nhanh chóng và hiệu quả.</w:t>
      </w:r>
    </w:p>
    <w:p w14:paraId="0BC26564" w14:textId="767622E3" w:rsidR="007901D9" w:rsidRDefault="007901D9" w:rsidP="00A560CA">
      <w:pPr>
        <w:pStyle w:val="Tiumccp2"/>
        <w:numPr>
          <w:ilvl w:val="2"/>
          <w:numId w:val="2"/>
        </w:numPr>
      </w:pPr>
      <w:bookmarkStart w:id="16" w:name="_Toc133602595"/>
      <w:r w:rsidRPr="003623D2">
        <w:t>ReactJS</w:t>
      </w:r>
      <w:bookmarkEnd w:id="16"/>
    </w:p>
    <w:p w14:paraId="244978A9" w14:textId="10B8BB2F" w:rsidR="00DD4557" w:rsidRDefault="00DD4557" w:rsidP="00DD4557">
      <w:pPr>
        <w:pStyle w:val="Nidungvnbn"/>
        <w:rPr>
          <w:b/>
        </w:rPr>
      </w:pPr>
      <w:r>
        <w:rPr>
          <w:b/>
        </w:rPr>
        <w:t>Ưu điểm</w:t>
      </w:r>
    </w:p>
    <w:p w14:paraId="19F1C11C" w14:textId="33AF8B2E" w:rsidR="00DD4557" w:rsidRDefault="00DD4557" w:rsidP="00A560CA">
      <w:pPr>
        <w:pStyle w:val="Nidungvnbn"/>
        <w:numPr>
          <w:ilvl w:val="0"/>
          <w:numId w:val="19"/>
        </w:numPr>
      </w:pPr>
      <w:r w:rsidRPr="00DD4557">
        <w:t>Hiệu năng cao: ReactJS sử dụng Virtual để tối ưu hóa quá trình render trên trình duyệt. Virtual DOM giúp cập nhật chỉ những thành phần thay đổi, giảm thiểu số lần render của DOM thực tế, từ đó giảm thiểu thời gian render và tăng hiệu năng của ứng dụng.</w:t>
      </w:r>
    </w:p>
    <w:p w14:paraId="707B24E5" w14:textId="008F7DB3" w:rsidR="00DD4557" w:rsidRPr="00DD4557" w:rsidRDefault="00DD4557" w:rsidP="00A560CA">
      <w:pPr>
        <w:pStyle w:val="Nidungvnbn"/>
        <w:numPr>
          <w:ilvl w:val="0"/>
          <w:numId w:val="19"/>
        </w:numPr>
      </w:pPr>
      <w:r>
        <w:t xml:space="preserve">Sử dụng JSX, </w:t>
      </w:r>
      <w:r>
        <w:rPr>
          <w:color w:val="000000"/>
        </w:rPr>
        <w:t>giúp ReactJS kết hợp HTML và JavaScript để làm cho code dễ đọc, dễ hiểu hơn và giảm thiểu lỗi trong quá trình phát triển.</w:t>
      </w:r>
    </w:p>
    <w:p w14:paraId="15B372C8" w14:textId="6B6BE10C" w:rsidR="00DD4557" w:rsidRDefault="00DD4557" w:rsidP="00DD4557">
      <w:pPr>
        <w:pStyle w:val="Nidungvnbn"/>
        <w:rPr>
          <w:b/>
        </w:rPr>
      </w:pPr>
      <w:r>
        <w:rPr>
          <w:b/>
        </w:rPr>
        <w:t>Nhược điểm</w:t>
      </w:r>
    </w:p>
    <w:p w14:paraId="72855582" w14:textId="5E5907B6" w:rsidR="00DD4557" w:rsidRDefault="003B562A" w:rsidP="00A560CA">
      <w:pPr>
        <w:pStyle w:val="Nidungvnbn"/>
        <w:numPr>
          <w:ilvl w:val="0"/>
          <w:numId w:val="20"/>
        </w:numPr>
      </w:pPr>
      <w:r>
        <w:t>K</w:t>
      </w:r>
      <w:r w:rsidRPr="003B562A">
        <w:t>hó học hơn so với các framework khác</w:t>
      </w:r>
    </w:p>
    <w:p w14:paraId="1889B72C" w14:textId="4FAEF6DB" w:rsidR="003B562A" w:rsidRDefault="003B562A" w:rsidP="00A560CA">
      <w:pPr>
        <w:pStyle w:val="Nidungvnbn"/>
        <w:numPr>
          <w:ilvl w:val="0"/>
          <w:numId w:val="20"/>
        </w:numPr>
      </w:pPr>
      <w:r w:rsidRPr="003B562A">
        <w:lastRenderedPageBreak/>
        <w:t>Phải sử</w:t>
      </w:r>
      <w:r>
        <w:t xml:space="preserve"> dụng nhiều công nghệ kết hợp đ</w:t>
      </w:r>
      <w:r w:rsidRPr="003B562A">
        <w:t>ể phát triển ứng dụng hoàn chỉnh</w:t>
      </w:r>
      <w:r>
        <w:t xml:space="preserve">, </w:t>
      </w:r>
      <w:r w:rsidRPr="003B562A">
        <w:t>khiến cho q</w:t>
      </w:r>
      <w:r>
        <w:t>uá trình phát triển trở nên phức tạp hơn</w:t>
      </w:r>
    </w:p>
    <w:p w14:paraId="0640FC84" w14:textId="3852D61F" w:rsidR="003B562A" w:rsidRDefault="003B562A" w:rsidP="00A560CA">
      <w:pPr>
        <w:pStyle w:val="Nidungvnbn"/>
        <w:numPr>
          <w:ilvl w:val="0"/>
          <w:numId w:val="20"/>
        </w:numPr>
      </w:pPr>
      <w:r w:rsidRPr="003B562A">
        <w:t>ReactJS chỉ là một thư viện, không phải là một framework hoàn chỉnh</w:t>
      </w:r>
    </w:p>
    <w:p w14:paraId="5CED2F50" w14:textId="7E4C8201" w:rsidR="00FB2139" w:rsidRDefault="00FB2139" w:rsidP="00FB2139">
      <w:pPr>
        <w:pStyle w:val="Nidungvnbn"/>
        <w:rPr>
          <w:b/>
        </w:rPr>
      </w:pPr>
      <w:r w:rsidRPr="00AA2754">
        <w:rPr>
          <w:b/>
        </w:rPr>
        <w:t xml:space="preserve">=&gt; </w:t>
      </w:r>
      <w:r w:rsidRPr="00FB2139">
        <w:rPr>
          <w:b/>
        </w:rPr>
        <w:t>ReactJS</w:t>
      </w:r>
      <w:r w:rsidRPr="00AA2754">
        <w:rPr>
          <w:b/>
        </w:rPr>
        <w:t xml:space="preserve"> phù hợp với</w:t>
      </w:r>
      <w:r>
        <w:rPr>
          <w:b/>
        </w:rPr>
        <w:t>:</w:t>
      </w:r>
    </w:p>
    <w:p w14:paraId="58245DDE" w14:textId="29359227" w:rsidR="00CF399F" w:rsidRDefault="00CF399F" w:rsidP="00A560CA">
      <w:pPr>
        <w:pStyle w:val="Nidungvnbn"/>
        <w:numPr>
          <w:ilvl w:val="0"/>
          <w:numId w:val="28"/>
        </w:numPr>
      </w:pPr>
      <w:r w:rsidRPr="00CF399F">
        <w:t>Xây dựng các ứng dụng web có nhiều tương tác</w:t>
      </w:r>
      <w:r>
        <w:t xml:space="preserve"> qua lại giữa các</w:t>
      </w:r>
      <w:r w:rsidRPr="00CF399F">
        <w:t xml:space="preserve"> người dùng</w:t>
      </w:r>
    </w:p>
    <w:p w14:paraId="07349A85" w14:textId="093C5BC8" w:rsidR="00CF399F" w:rsidRDefault="00CF399F" w:rsidP="00A560CA">
      <w:pPr>
        <w:pStyle w:val="Nidungvnbn"/>
        <w:numPr>
          <w:ilvl w:val="0"/>
          <w:numId w:val="28"/>
        </w:numPr>
      </w:pPr>
      <w:r w:rsidRPr="00CF399F">
        <w:t>Xây dựng các ứng dụng web động và đơn trang (single-page applications) với hiệu suất cao</w:t>
      </w:r>
    </w:p>
    <w:p w14:paraId="6B99BF07" w14:textId="36D9B424" w:rsidR="00F17FB1" w:rsidRPr="00FB2139" w:rsidRDefault="00F17FB1" w:rsidP="00A560CA">
      <w:pPr>
        <w:pStyle w:val="Nidungvnbn"/>
        <w:numPr>
          <w:ilvl w:val="0"/>
          <w:numId w:val="28"/>
        </w:numPr>
      </w:pPr>
      <w:r>
        <w:t>X</w:t>
      </w:r>
      <w:r w:rsidRPr="00F17FB1">
        <w:t xml:space="preserve">ây dựng các ứng dụng desktop và các ứng dụng </w:t>
      </w:r>
      <w:r>
        <w:t>realtime khi kết hợp với Socket.io</w:t>
      </w:r>
    </w:p>
    <w:p w14:paraId="3A941590" w14:textId="2D4F08AB" w:rsidR="007901D9" w:rsidRDefault="007901D9" w:rsidP="00A560CA">
      <w:pPr>
        <w:pStyle w:val="Tiumccp2"/>
        <w:numPr>
          <w:ilvl w:val="2"/>
          <w:numId w:val="2"/>
        </w:numPr>
      </w:pPr>
      <w:bookmarkStart w:id="17" w:name="_Toc133602596"/>
      <w:r w:rsidRPr="003623D2">
        <w:t>MongoDB</w:t>
      </w:r>
      <w:bookmarkEnd w:id="17"/>
    </w:p>
    <w:p w14:paraId="3D7C8D72" w14:textId="0FC361B7" w:rsidR="00DD4557" w:rsidRDefault="00DD4557" w:rsidP="00DD4557">
      <w:pPr>
        <w:pStyle w:val="Nidungvnbn"/>
        <w:rPr>
          <w:b/>
        </w:rPr>
      </w:pPr>
      <w:r>
        <w:rPr>
          <w:b/>
        </w:rPr>
        <w:t>Ưu điểm</w:t>
      </w:r>
    </w:p>
    <w:p w14:paraId="558856E3" w14:textId="7AF15F0A" w:rsidR="00DD4557" w:rsidRDefault="003B562A" w:rsidP="00A560CA">
      <w:pPr>
        <w:pStyle w:val="Nidungvnbn"/>
        <w:numPr>
          <w:ilvl w:val="0"/>
          <w:numId w:val="21"/>
        </w:numPr>
      </w:pPr>
      <w:r>
        <w:t>Xử</w:t>
      </w:r>
      <w:r w:rsidRPr="003B562A">
        <w:t xml:space="preserve"> lý dữ liệu nhanh chóng, phù hợp cho các ứng dụng có yêu cầu xử lý dữ liệu lớn và phức tạp</w:t>
      </w:r>
    </w:p>
    <w:p w14:paraId="18D806F6" w14:textId="569EE5B3" w:rsidR="003B562A" w:rsidRDefault="003B562A" w:rsidP="00A560CA">
      <w:pPr>
        <w:pStyle w:val="Nidungvnbn"/>
        <w:numPr>
          <w:ilvl w:val="0"/>
          <w:numId w:val="21"/>
        </w:numPr>
      </w:pPr>
      <w:r>
        <w:t>C</w:t>
      </w:r>
      <w:r w:rsidRPr="003B562A">
        <w:t>ó khả năng mở rộng tốt, cho phép mở rộng hệ thống để đáp ứng nhu cầu sử dụng của mình</w:t>
      </w:r>
    </w:p>
    <w:p w14:paraId="7BC767A0" w14:textId="0FA238B5" w:rsidR="003B562A" w:rsidRPr="00DD4557" w:rsidRDefault="003B562A" w:rsidP="00A560CA">
      <w:pPr>
        <w:pStyle w:val="Nidungvnbn"/>
        <w:numPr>
          <w:ilvl w:val="0"/>
          <w:numId w:val="21"/>
        </w:numPr>
      </w:pPr>
      <w:r w:rsidRPr="003B562A">
        <w:t>Dữ liệu trong MongoDB được lưu trữ dưới dạng tài liệu JSON, cho phép các developer dễ dàng tạo, truy xuất và hiển thị dữ liệu</w:t>
      </w:r>
    </w:p>
    <w:p w14:paraId="404B3006" w14:textId="7ACC5490" w:rsidR="00DD4557" w:rsidRDefault="00DD4557" w:rsidP="00DD4557">
      <w:pPr>
        <w:pStyle w:val="Nidungvnbn"/>
        <w:rPr>
          <w:b/>
        </w:rPr>
      </w:pPr>
      <w:r>
        <w:rPr>
          <w:b/>
        </w:rPr>
        <w:t>Nhược điểm</w:t>
      </w:r>
    </w:p>
    <w:p w14:paraId="0BD51B11" w14:textId="7B386FDD" w:rsidR="00DD4557" w:rsidRDefault="003B562A" w:rsidP="00A560CA">
      <w:pPr>
        <w:pStyle w:val="Nidungvnbn"/>
        <w:numPr>
          <w:ilvl w:val="0"/>
          <w:numId w:val="22"/>
        </w:numPr>
      </w:pPr>
      <w:r>
        <w:t>K</w:t>
      </w:r>
      <w:r w:rsidRPr="003B562A">
        <w:t>hông cung cấp các tính năng quản lý đầy đủ như một số hệ quản trị cơ sở dữ liệu khác. Điều này có thể gây khó khăn cho những người mới sử dụng MongoDB hoặc những người không có kinh nghiệm về quản trị cơ sở dữ liệu</w:t>
      </w:r>
    </w:p>
    <w:p w14:paraId="3F286234" w14:textId="268DF985" w:rsidR="003B562A" w:rsidRDefault="003B562A" w:rsidP="00A560CA">
      <w:pPr>
        <w:pStyle w:val="Nidungvnbn"/>
        <w:numPr>
          <w:ilvl w:val="0"/>
          <w:numId w:val="22"/>
        </w:numPr>
      </w:pPr>
      <w:r>
        <w:t>Gặp k</w:t>
      </w:r>
      <w:r w:rsidRPr="003B562A">
        <w:t>hó khăn trong việc truy vấn dữ liệu phức tạp</w:t>
      </w:r>
    </w:p>
    <w:p w14:paraId="2FAA203C" w14:textId="1DC51C03" w:rsidR="003B562A" w:rsidRDefault="003B562A" w:rsidP="00A560CA">
      <w:pPr>
        <w:pStyle w:val="Nidungvnbn"/>
        <w:numPr>
          <w:ilvl w:val="0"/>
          <w:numId w:val="22"/>
        </w:numPr>
      </w:pPr>
      <w:r w:rsidRPr="003B562A">
        <w:t>Chi phí tăng cao khi tăng độ phức tạp của hệ thống</w:t>
      </w:r>
    </w:p>
    <w:p w14:paraId="2DD07449" w14:textId="0F6CB17A" w:rsidR="003B562A" w:rsidRDefault="003B562A" w:rsidP="00A560CA">
      <w:pPr>
        <w:pStyle w:val="Nidungvnbn"/>
        <w:numPr>
          <w:ilvl w:val="0"/>
          <w:numId w:val="22"/>
        </w:numPr>
      </w:pPr>
      <w:r w:rsidRPr="003B562A">
        <w:t>Tài liệu hướng dẫn bị hạn chế</w:t>
      </w:r>
    </w:p>
    <w:p w14:paraId="57E15DDA" w14:textId="77777777" w:rsidR="00AA2754" w:rsidRDefault="00AA2754" w:rsidP="00AA2754">
      <w:pPr>
        <w:pStyle w:val="Nidungvnbn"/>
        <w:ind w:left="1440" w:firstLine="0"/>
      </w:pPr>
    </w:p>
    <w:p w14:paraId="5AC048AA" w14:textId="1DEC94B1" w:rsidR="00AA2754" w:rsidRDefault="00AA2754" w:rsidP="00AA2754">
      <w:pPr>
        <w:pStyle w:val="Nidungvnbn"/>
      </w:pPr>
      <w:r w:rsidRPr="00AA2754">
        <w:rPr>
          <w:b/>
        </w:rPr>
        <w:t>=&gt; MongoDB phù hợp với</w:t>
      </w:r>
      <w:r>
        <w:rPr>
          <w:b/>
        </w:rPr>
        <w:t>:</w:t>
      </w:r>
      <w:r>
        <w:t xml:space="preserve"> </w:t>
      </w:r>
    </w:p>
    <w:p w14:paraId="33BAFB53" w14:textId="77777777" w:rsidR="00987AA9" w:rsidRDefault="00987AA9" w:rsidP="00A560CA">
      <w:pPr>
        <w:pStyle w:val="Nidungvnbn"/>
        <w:numPr>
          <w:ilvl w:val="0"/>
          <w:numId w:val="23"/>
        </w:numPr>
      </w:pPr>
      <w:r>
        <w:t>C</w:t>
      </w:r>
      <w:r w:rsidR="00AA2754">
        <w:t xml:space="preserve">ác ứng dụng yêu cầu sử dụng ngôn ngữ lập trình JavaScript. </w:t>
      </w:r>
    </w:p>
    <w:p w14:paraId="0B64910D" w14:textId="685AED45" w:rsidR="00AA2754" w:rsidRDefault="00AA2754" w:rsidP="00A560CA">
      <w:pPr>
        <w:pStyle w:val="Nidungvnbn"/>
        <w:numPr>
          <w:ilvl w:val="0"/>
          <w:numId w:val="23"/>
        </w:numPr>
      </w:pPr>
      <w:r>
        <w:t>Các ứng dụng này không yêu cầu tính toàn vẹn cao</w:t>
      </w:r>
      <w:r w:rsidR="00987AA9">
        <w:t>.</w:t>
      </w:r>
    </w:p>
    <w:p w14:paraId="034D57C6" w14:textId="1CE3B261" w:rsidR="00987AA9" w:rsidRDefault="00987AA9" w:rsidP="00A560CA">
      <w:pPr>
        <w:pStyle w:val="Nidungvnbn"/>
        <w:numPr>
          <w:ilvl w:val="0"/>
          <w:numId w:val="23"/>
        </w:numPr>
      </w:pPr>
      <w:r>
        <w:t>Các ứng dụng có nhu cầu mở rộng trong tương lai và muốn có tốc độ truy vấn nhanh</w:t>
      </w:r>
    </w:p>
    <w:p w14:paraId="02E9D3DF" w14:textId="0A28093E" w:rsidR="00F429AB" w:rsidRDefault="00987AA9" w:rsidP="00A560CA">
      <w:pPr>
        <w:pStyle w:val="Nidungvnbn"/>
        <w:numPr>
          <w:ilvl w:val="0"/>
          <w:numId w:val="23"/>
        </w:numPr>
      </w:pPr>
      <w:r>
        <w:t>Các ứng dụng yêu cầu dữ liệu phi cấu trúc</w:t>
      </w:r>
      <w:r w:rsidR="00901B31">
        <w:t xml:space="preserve"> hoặc có cấu trúc phức tạp</w:t>
      </w:r>
    </w:p>
    <w:p w14:paraId="3D266D69" w14:textId="651F768D" w:rsidR="00A6135B" w:rsidRDefault="00A6135B" w:rsidP="00A560CA">
      <w:pPr>
        <w:pStyle w:val="Tiumccp1"/>
        <w:numPr>
          <w:ilvl w:val="1"/>
          <w:numId w:val="2"/>
        </w:numPr>
      </w:pPr>
      <w:bookmarkStart w:id="18" w:name="_Toc133602597"/>
      <w:r>
        <w:t>Kiến trúc tổng quan trong hệ thống</w:t>
      </w:r>
      <w:r w:rsidR="00071DBA">
        <w:t>:</w:t>
      </w:r>
      <w:bookmarkEnd w:id="18"/>
    </w:p>
    <w:p w14:paraId="224AC2D4" w14:textId="1B988548" w:rsidR="00071DBA" w:rsidRDefault="00071DBA" w:rsidP="00071DBA">
      <w:pPr>
        <w:pStyle w:val="Nidungvnbn"/>
      </w:pPr>
      <w:r>
        <w:t>Đối với hệ thống Realtime Chat, ứng dụng sử dụng các công nghệ và kỹ thuật như</w:t>
      </w:r>
      <w:r w:rsidRPr="00071DBA">
        <w:t xml:space="preserve"> Node.js, React.js, MongoDB và Socket.IO thường được xây dựng </w:t>
      </w:r>
      <w:r>
        <w:t>theo kiểu</w:t>
      </w:r>
      <w:r w:rsidRPr="00071DBA">
        <w:t xml:space="preserve"> kiến trúc phân tầng, bao gồm các thành phần sau</w:t>
      </w:r>
      <w:r>
        <w:t>:</w:t>
      </w:r>
    </w:p>
    <w:p w14:paraId="453DE63C" w14:textId="1FD77021" w:rsidR="00071DBA" w:rsidRDefault="00071DBA" w:rsidP="00A560CA">
      <w:pPr>
        <w:pStyle w:val="Nidungvnbn"/>
        <w:numPr>
          <w:ilvl w:val="0"/>
          <w:numId w:val="24"/>
        </w:numPr>
      </w:pPr>
      <w:r w:rsidRPr="00071DBA">
        <w:t>Client-side: Đây là phần giao diện người dùng của sản phẩm, được xây dựng bằng React.js và HTML/CSS/JS để hiển thị các tin nhắn và tương tác với người dùng. Client-side cũng có nhiệm vụ thiết lập kết nối với server-side thông qua Socket.IO và nhận và gửi dữ liệu giữa client và server.</w:t>
      </w:r>
    </w:p>
    <w:p w14:paraId="26F55D69" w14:textId="7C2C10E1" w:rsidR="00071DBA" w:rsidRDefault="00071DBA" w:rsidP="00A560CA">
      <w:pPr>
        <w:pStyle w:val="Nidungvnbn"/>
        <w:numPr>
          <w:ilvl w:val="0"/>
          <w:numId w:val="24"/>
        </w:numPr>
      </w:pPr>
      <w:r w:rsidRPr="00071DBA">
        <w:t>Server-side: Đây là phần xử lý logic của sản phẩm, được xây dựng bằng Node.js và sử dụng Socket.IO để thiết lập kết nối với client-side. Server-side có nhiệm vụ xử lý các yêu cầu từ client-side, truy vấn và lưu trữ dữ liệu vào MongoDB, và gửi các thông tin mới nhất đến client-side thông qua Socket.IO.</w:t>
      </w:r>
    </w:p>
    <w:p w14:paraId="41908F5C" w14:textId="680279C0" w:rsidR="00071DBA" w:rsidRDefault="00071DBA" w:rsidP="00A560CA">
      <w:pPr>
        <w:pStyle w:val="Nidungvnbn"/>
        <w:numPr>
          <w:ilvl w:val="0"/>
          <w:numId w:val="24"/>
        </w:numPr>
      </w:pPr>
      <w:r w:rsidRPr="00071DBA">
        <w:t xml:space="preserve">Database: </w:t>
      </w:r>
      <w:r>
        <w:t>Hệ thống</w:t>
      </w:r>
      <w:r w:rsidRPr="00071DBA">
        <w:t xml:space="preserve"> sử dụng MongoDB làm cơ sở dữ liệu để lưu trữ các tin nhắn và thông tin người dùng. MongoDB là một cơ sở dữ liệu phi quan hệ</w:t>
      </w:r>
      <w:r w:rsidR="00ED01FA">
        <w:t xml:space="preserve"> (NoSQL)</w:t>
      </w:r>
      <w:r w:rsidRPr="00071DBA">
        <w:t xml:space="preserve"> mang lại tính linh hoạt và khả năng mở rộng cho sản phẩm.</w:t>
      </w:r>
    </w:p>
    <w:p w14:paraId="4EFB36D1" w14:textId="110B1DCE" w:rsidR="00071DBA" w:rsidRDefault="00071DBA" w:rsidP="00A560CA">
      <w:pPr>
        <w:pStyle w:val="Nidungvnbn"/>
        <w:numPr>
          <w:ilvl w:val="0"/>
          <w:numId w:val="24"/>
        </w:numPr>
      </w:pPr>
      <w:r w:rsidRPr="00071DBA">
        <w:t>Socket.IO: Là thư viện JavaScript cho phép truyền thông tin song song và thời gian thực giữa client và server. Socket.IO được sử dụng để thiết lập kết nối giữa client-side và server-side, và gửi và nhận các sự kiện tùy chỉnh giữa hai bên</w:t>
      </w:r>
      <w:r w:rsidR="00284433">
        <w:t>.</w:t>
      </w:r>
    </w:p>
    <w:p w14:paraId="2C780F7C" w14:textId="4B3C8C54" w:rsidR="00A6135B" w:rsidRDefault="00A6135B" w:rsidP="00A560CA">
      <w:pPr>
        <w:pStyle w:val="Tiumccp1"/>
        <w:numPr>
          <w:ilvl w:val="1"/>
          <w:numId w:val="2"/>
        </w:numPr>
      </w:pPr>
      <w:bookmarkStart w:id="19" w:name="_Toc133602598"/>
      <w:r>
        <w:lastRenderedPageBreak/>
        <w:t>Kết quả sản phẩm:</w:t>
      </w:r>
      <w:bookmarkEnd w:id="19"/>
      <w:r>
        <w:t xml:space="preserve"> </w:t>
      </w:r>
    </w:p>
    <w:p w14:paraId="6CE04828" w14:textId="2F6A4BC1" w:rsidR="00056E75" w:rsidRDefault="00056E75" w:rsidP="00056E75">
      <w:pPr>
        <w:pStyle w:val="Nidungvnbn"/>
        <w:numPr>
          <w:ilvl w:val="0"/>
          <w:numId w:val="32"/>
        </w:numPr>
      </w:pPr>
      <w:r>
        <w:t>Giao diện trang chủ:</w:t>
      </w:r>
    </w:p>
    <w:p w14:paraId="0357B445" w14:textId="77777777" w:rsidR="00056E75" w:rsidRDefault="00056E75" w:rsidP="00056E75">
      <w:pPr>
        <w:pStyle w:val="Nidungvnbn"/>
        <w:keepNext/>
      </w:pPr>
      <w:r w:rsidRPr="00056E75">
        <w:rPr>
          <w:noProof/>
        </w:rPr>
        <w:drawing>
          <wp:inline distT="0" distB="0" distL="0" distR="0" wp14:anchorId="30375820" wp14:editId="31B0AEAB">
            <wp:extent cx="5791835" cy="277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770505"/>
                    </a:xfrm>
                    <a:prstGeom prst="rect">
                      <a:avLst/>
                    </a:prstGeom>
                  </pic:spPr>
                </pic:pic>
              </a:graphicData>
            </a:graphic>
          </wp:inline>
        </w:drawing>
      </w:r>
    </w:p>
    <w:p w14:paraId="1BE8E58F" w14:textId="3ACAF746" w:rsidR="00056E75" w:rsidRPr="00056E75" w:rsidRDefault="00056E75" w:rsidP="00056E75">
      <w:pPr>
        <w:pStyle w:val="Caption"/>
      </w:pPr>
      <w:bookmarkStart w:id="20" w:name="_Toc133602617"/>
      <w:r>
        <w:t>Hình 1.</w:t>
      </w:r>
      <w:fldSimple w:instr=" SEQ Hình_1. \* ARABIC ">
        <w:r w:rsidR="009D4776">
          <w:rPr>
            <w:noProof/>
          </w:rPr>
          <w:t>3</w:t>
        </w:r>
      </w:fldSimple>
      <w:r>
        <w:t xml:space="preserve"> Trang chủ của trang web</w:t>
      </w:r>
      <w:bookmarkEnd w:id="20"/>
    </w:p>
    <w:p w14:paraId="317D5332" w14:textId="13A6A3B1" w:rsidR="00CE26FC" w:rsidRDefault="00056E75" w:rsidP="00056E75">
      <w:pPr>
        <w:pStyle w:val="Nidungvnbn"/>
        <w:numPr>
          <w:ilvl w:val="0"/>
          <w:numId w:val="31"/>
        </w:numPr>
      </w:pPr>
      <w:r>
        <w:t>Giao diện đăng nhập, đăng ký tài khoản chat realtime:</w:t>
      </w:r>
    </w:p>
    <w:p w14:paraId="554999A3" w14:textId="77777777" w:rsidR="00056E75" w:rsidRDefault="00056E75" w:rsidP="00056E75">
      <w:pPr>
        <w:pStyle w:val="Nidungvnbn"/>
        <w:keepNext/>
      </w:pPr>
      <w:r w:rsidRPr="00056E75">
        <w:rPr>
          <w:noProof/>
        </w:rPr>
        <w:drawing>
          <wp:inline distT="0" distB="0" distL="0" distR="0" wp14:anchorId="3FEE9CEB" wp14:editId="30BB7385">
            <wp:extent cx="5791835" cy="2606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606675"/>
                    </a:xfrm>
                    <a:prstGeom prst="rect">
                      <a:avLst/>
                    </a:prstGeom>
                  </pic:spPr>
                </pic:pic>
              </a:graphicData>
            </a:graphic>
          </wp:inline>
        </w:drawing>
      </w:r>
    </w:p>
    <w:p w14:paraId="7AE26A08" w14:textId="11BE4ED6" w:rsidR="00056E75" w:rsidRDefault="00056E75" w:rsidP="00056E75">
      <w:pPr>
        <w:pStyle w:val="Caption"/>
      </w:pPr>
      <w:bookmarkStart w:id="21" w:name="_Toc133602618"/>
      <w:r>
        <w:t>Hình 1.</w:t>
      </w:r>
      <w:fldSimple w:instr=" SEQ Hình_1. \* ARABIC ">
        <w:r w:rsidR="009D4776">
          <w:rPr>
            <w:noProof/>
          </w:rPr>
          <w:t>4</w:t>
        </w:r>
      </w:fldSimple>
      <w:r>
        <w:t xml:space="preserve"> Trang đăng nhập của trang web</w:t>
      </w:r>
      <w:bookmarkEnd w:id="21"/>
    </w:p>
    <w:p w14:paraId="1F792D59" w14:textId="77777777" w:rsidR="00056E75" w:rsidRDefault="00056E75" w:rsidP="00056E75">
      <w:pPr>
        <w:pStyle w:val="Nidungvnbn"/>
        <w:keepNext/>
      </w:pPr>
      <w:r w:rsidRPr="00056E75">
        <w:rPr>
          <w:noProof/>
        </w:rPr>
        <w:lastRenderedPageBreak/>
        <w:drawing>
          <wp:inline distT="0" distB="0" distL="0" distR="0" wp14:anchorId="57FE8905" wp14:editId="0D962EDC">
            <wp:extent cx="5791835" cy="2832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832735"/>
                    </a:xfrm>
                    <a:prstGeom prst="rect">
                      <a:avLst/>
                    </a:prstGeom>
                  </pic:spPr>
                </pic:pic>
              </a:graphicData>
            </a:graphic>
          </wp:inline>
        </w:drawing>
      </w:r>
    </w:p>
    <w:p w14:paraId="73BBFFD8" w14:textId="4BB91717" w:rsidR="00056E75" w:rsidRDefault="00056E75" w:rsidP="00056E75">
      <w:pPr>
        <w:pStyle w:val="Caption"/>
      </w:pPr>
      <w:bookmarkStart w:id="22" w:name="_Toc133602619"/>
      <w:r>
        <w:t>Hình 1.</w:t>
      </w:r>
      <w:fldSimple w:instr=" SEQ Hình_1. \* ARABIC ">
        <w:r w:rsidR="009D4776">
          <w:rPr>
            <w:noProof/>
          </w:rPr>
          <w:t>5</w:t>
        </w:r>
      </w:fldSimple>
      <w:r>
        <w:t xml:space="preserve"> Trang đăng ký của trang web</w:t>
      </w:r>
      <w:bookmarkEnd w:id="22"/>
    </w:p>
    <w:p w14:paraId="4FC68B15" w14:textId="77777777" w:rsidR="007B67BE" w:rsidRPr="007B67BE" w:rsidRDefault="007B67BE" w:rsidP="007B67BE"/>
    <w:p w14:paraId="377CB48F" w14:textId="5D712F98" w:rsidR="00056E75" w:rsidRDefault="00056E75" w:rsidP="00056E75">
      <w:pPr>
        <w:pStyle w:val="Nidungvnbn"/>
        <w:numPr>
          <w:ilvl w:val="0"/>
          <w:numId w:val="31"/>
        </w:numPr>
      </w:pPr>
      <w:r>
        <w:t>Giao diện chat, đoạn chat riêng và đoạn chat nhóm:</w:t>
      </w:r>
    </w:p>
    <w:p w14:paraId="44ED1747" w14:textId="77777777" w:rsidR="00056E75" w:rsidRDefault="00056E75" w:rsidP="00056E75">
      <w:pPr>
        <w:pStyle w:val="ListParagraph"/>
        <w:keepNext/>
      </w:pPr>
      <w:r w:rsidRPr="00056E75">
        <w:rPr>
          <w:noProof/>
        </w:rPr>
        <w:drawing>
          <wp:inline distT="0" distB="0" distL="0" distR="0" wp14:anchorId="4AC1716C" wp14:editId="74766ABE">
            <wp:extent cx="5791835" cy="2997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997835"/>
                    </a:xfrm>
                    <a:prstGeom prst="rect">
                      <a:avLst/>
                    </a:prstGeom>
                  </pic:spPr>
                </pic:pic>
              </a:graphicData>
            </a:graphic>
          </wp:inline>
        </w:drawing>
      </w:r>
    </w:p>
    <w:p w14:paraId="13926CFA" w14:textId="645AD78B" w:rsidR="00056E75" w:rsidRDefault="0090328A" w:rsidP="0090328A">
      <w:pPr>
        <w:pStyle w:val="Caption"/>
      </w:pPr>
      <w:bookmarkStart w:id="23" w:name="_Toc133602620"/>
      <w:r>
        <w:t>Hình 1.</w:t>
      </w:r>
      <w:fldSimple w:instr=" SEQ Hình_1. \* ARABIC ">
        <w:r w:rsidR="009D4776">
          <w:rPr>
            <w:noProof/>
          </w:rPr>
          <w:t>6</w:t>
        </w:r>
      </w:fldSimple>
      <w:r>
        <w:t xml:space="preserve"> Trang chat và nội dung chat (chat riêng tư)</w:t>
      </w:r>
      <w:bookmarkEnd w:id="23"/>
    </w:p>
    <w:p w14:paraId="5F63DED5" w14:textId="77777777" w:rsidR="0090328A" w:rsidRDefault="0090328A" w:rsidP="0090328A">
      <w:pPr>
        <w:keepNext/>
      </w:pPr>
      <w:r w:rsidRPr="0090328A">
        <w:rPr>
          <w:noProof/>
        </w:rPr>
        <w:lastRenderedPageBreak/>
        <w:drawing>
          <wp:inline distT="0" distB="0" distL="0" distR="0" wp14:anchorId="7F0056B9" wp14:editId="68C33318">
            <wp:extent cx="5791835"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990850"/>
                    </a:xfrm>
                    <a:prstGeom prst="rect">
                      <a:avLst/>
                    </a:prstGeom>
                  </pic:spPr>
                </pic:pic>
              </a:graphicData>
            </a:graphic>
          </wp:inline>
        </w:drawing>
      </w:r>
    </w:p>
    <w:p w14:paraId="6E8A1F93" w14:textId="15A62F29" w:rsidR="0090328A" w:rsidRPr="0090328A" w:rsidRDefault="0090328A" w:rsidP="0090328A">
      <w:pPr>
        <w:pStyle w:val="Caption"/>
      </w:pPr>
      <w:bookmarkStart w:id="24" w:name="_Toc133602621"/>
      <w:r>
        <w:t>Hình 1.</w:t>
      </w:r>
      <w:fldSimple w:instr=" SEQ Hình_1. \* ARABIC ">
        <w:r w:rsidR="009D4776">
          <w:rPr>
            <w:noProof/>
          </w:rPr>
          <w:t>7</w:t>
        </w:r>
      </w:fldSimple>
      <w:r>
        <w:t xml:space="preserve"> Trang chat và nội dung chat (chat trong nhóm công khai)</w:t>
      </w:r>
      <w:bookmarkEnd w:id="24"/>
    </w:p>
    <w:p w14:paraId="5A3BB0C2" w14:textId="77777777" w:rsidR="00056E75" w:rsidRPr="00056E75" w:rsidRDefault="00056E75" w:rsidP="00056E75">
      <w:pPr>
        <w:pStyle w:val="Nidungvnbn"/>
      </w:pPr>
    </w:p>
    <w:p w14:paraId="245D0908" w14:textId="78F8D1E5" w:rsidR="00A6135B" w:rsidRDefault="00A6135B" w:rsidP="00A560CA">
      <w:pPr>
        <w:pStyle w:val="Tiumccp1"/>
        <w:numPr>
          <w:ilvl w:val="1"/>
          <w:numId w:val="2"/>
        </w:numPr>
      </w:pPr>
      <w:bookmarkStart w:id="25" w:name="_Toc133602599"/>
      <w:r>
        <w:t>Hạn chế và hướng phát triển:</w:t>
      </w:r>
      <w:bookmarkEnd w:id="25"/>
    </w:p>
    <w:p w14:paraId="7C9944C2" w14:textId="1636D695" w:rsidR="00221809" w:rsidRDefault="00221809" w:rsidP="00A560CA">
      <w:pPr>
        <w:pStyle w:val="Tiumccp2"/>
        <w:numPr>
          <w:ilvl w:val="2"/>
          <w:numId w:val="2"/>
        </w:numPr>
      </w:pPr>
      <w:bookmarkStart w:id="26" w:name="_Toc133602600"/>
      <w:r>
        <w:t>Hạn chế</w:t>
      </w:r>
      <w:bookmarkEnd w:id="26"/>
    </w:p>
    <w:p w14:paraId="50D2BD96" w14:textId="4B8B5984" w:rsidR="00014322" w:rsidRDefault="00014322" w:rsidP="00A560CA">
      <w:pPr>
        <w:pStyle w:val="Nidungvnbn"/>
        <w:numPr>
          <w:ilvl w:val="0"/>
          <w:numId w:val="29"/>
        </w:numPr>
      </w:pPr>
      <w:r>
        <w:t>Ứng dụng hiện tại chỉ có thể gửi cho nhau những văn bản thuần</w:t>
      </w:r>
    </w:p>
    <w:p w14:paraId="3BF5FA64" w14:textId="45339A7C" w:rsidR="00014322" w:rsidRDefault="00014322" w:rsidP="00A560CA">
      <w:pPr>
        <w:pStyle w:val="Nidungvnbn"/>
        <w:numPr>
          <w:ilvl w:val="0"/>
          <w:numId w:val="29"/>
        </w:numPr>
      </w:pPr>
      <w:r>
        <w:t>Thời gian khởi động project vẫn còn chậm và mắc phải một số lỗi</w:t>
      </w:r>
    </w:p>
    <w:p w14:paraId="67BA4DB4" w14:textId="231B7106" w:rsidR="00014322" w:rsidRDefault="00014322" w:rsidP="00A560CA">
      <w:pPr>
        <w:pStyle w:val="Nidungvnbn"/>
        <w:numPr>
          <w:ilvl w:val="0"/>
          <w:numId w:val="29"/>
        </w:numPr>
      </w:pPr>
      <w:r>
        <w:t>Chưa tích hợp các hình thức đăng nhập auth của bên thứ 3</w:t>
      </w:r>
    </w:p>
    <w:p w14:paraId="6ECBBBEF" w14:textId="3C266CDA" w:rsidR="00014322" w:rsidRDefault="00014322" w:rsidP="00A560CA">
      <w:pPr>
        <w:pStyle w:val="Nidungvnbn"/>
        <w:numPr>
          <w:ilvl w:val="0"/>
          <w:numId w:val="29"/>
        </w:numPr>
      </w:pPr>
      <w:r w:rsidRPr="00014322">
        <w:t>Các phòng chat là giá trị mặt định, không thể tạo và th</w:t>
      </w:r>
      <w:r>
        <w:t>ay đổi bên phía client</w:t>
      </w:r>
    </w:p>
    <w:p w14:paraId="292AC814" w14:textId="08E7759A" w:rsidR="00014322" w:rsidRPr="00014322" w:rsidRDefault="00014322" w:rsidP="00A560CA">
      <w:pPr>
        <w:pStyle w:val="Nidungvnbn"/>
        <w:numPr>
          <w:ilvl w:val="0"/>
          <w:numId w:val="29"/>
        </w:numPr>
      </w:pPr>
      <w:r>
        <w:t>Khi có người dùng online thì thanh ký hiệu online chỉ đổi màu, không hiện thông báo rõ ràng.</w:t>
      </w:r>
    </w:p>
    <w:p w14:paraId="5A503DC5" w14:textId="6744AAF1" w:rsidR="00221809" w:rsidRDefault="00221809" w:rsidP="00A560CA">
      <w:pPr>
        <w:pStyle w:val="Tiumccp2"/>
        <w:numPr>
          <w:ilvl w:val="2"/>
          <w:numId w:val="2"/>
        </w:numPr>
      </w:pPr>
      <w:bookmarkStart w:id="27" w:name="_Toc133602601"/>
      <w:r>
        <w:t>Hướng phát triển</w:t>
      </w:r>
      <w:bookmarkEnd w:id="27"/>
    </w:p>
    <w:p w14:paraId="0978CA1D" w14:textId="773A74F0" w:rsidR="00014322" w:rsidRDefault="00014322" w:rsidP="00A560CA">
      <w:pPr>
        <w:pStyle w:val="Nidungvnbn"/>
        <w:numPr>
          <w:ilvl w:val="0"/>
          <w:numId w:val="30"/>
        </w:numPr>
      </w:pPr>
      <w:r>
        <w:t>Thêm các tính năng gửi file, gửi video,…</w:t>
      </w:r>
    </w:p>
    <w:p w14:paraId="59EBEDBC" w14:textId="77777777" w:rsidR="00014322" w:rsidRDefault="00014322" w:rsidP="00A560CA">
      <w:pPr>
        <w:pStyle w:val="Nidungvnbn"/>
        <w:numPr>
          <w:ilvl w:val="0"/>
          <w:numId w:val="30"/>
        </w:numPr>
      </w:pPr>
      <w:r>
        <w:t>Tạo một cuộc gọi thoại/video riêng hoặc nhóm</w:t>
      </w:r>
    </w:p>
    <w:p w14:paraId="213841DE" w14:textId="77777777" w:rsidR="00014322" w:rsidRDefault="00014322" w:rsidP="00A560CA">
      <w:pPr>
        <w:pStyle w:val="Nidungvnbn"/>
        <w:numPr>
          <w:ilvl w:val="0"/>
          <w:numId w:val="30"/>
        </w:numPr>
      </w:pPr>
      <w:r>
        <w:t>Thêm chức năng xóa, thu hồi, chỉnh sửa tin nhắn</w:t>
      </w:r>
    </w:p>
    <w:p w14:paraId="6B41C96F" w14:textId="1B126C6A" w:rsidR="00014322" w:rsidRDefault="00614CD4" w:rsidP="00A560CA">
      <w:pPr>
        <w:pStyle w:val="Nidungvnbn"/>
        <w:numPr>
          <w:ilvl w:val="0"/>
          <w:numId w:val="30"/>
        </w:numPr>
      </w:pPr>
      <w:r>
        <w:t>Thêm tính</w:t>
      </w:r>
      <w:r w:rsidR="00014322">
        <w:t xml:space="preserve"> năng gắn thẻ tin nhắn khi cần ghi nhớ</w:t>
      </w:r>
    </w:p>
    <w:p w14:paraId="18A51553" w14:textId="008D1096" w:rsidR="00014322" w:rsidRDefault="00014322" w:rsidP="00A560CA">
      <w:pPr>
        <w:pStyle w:val="Nidungvnbn"/>
        <w:numPr>
          <w:ilvl w:val="0"/>
          <w:numId w:val="30"/>
        </w:numPr>
      </w:pPr>
      <w:r>
        <w:t>Thêm chức năng tạo phòng chat và thêm thành viên vào phòng chat đó</w:t>
      </w:r>
    </w:p>
    <w:p w14:paraId="3EC20889" w14:textId="5F6A6AF2" w:rsidR="00014322" w:rsidRDefault="00014322" w:rsidP="00A560CA">
      <w:pPr>
        <w:pStyle w:val="Nidungvnbn"/>
        <w:numPr>
          <w:ilvl w:val="0"/>
          <w:numId w:val="30"/>
        </w:numPr>
      </w:pPr>
      <w:r>
        <w:lastRenderedPageBreak/>
        <w:t>Thêm tính năng hiển thị đã xem, nếu là trong phòng chat chung thì hiển thị thông tin của</w:t>
      </w:r>
      <w:r w:rsidR="00B1332B">
        <w:t xml:space="preserve"> những</w:t>
      </w:r>
      <w:r>
        <w:t xml:space="preserve"> người đã xem.</w:t>
      </w:r>
    </w:p>
    <w:p w14:paraId="505EDF27" w14:textId="77777777" w:rsidR="00014322" w:rsidRDefault="00014322" w:rsidP="00014322">
      <w:pPr>
        <w:pStyle w:val="Nidungvnbn"/>
      </w:pPr>
    </w:p>
    <w:p w14:paraId="679B60E6" w14:textId="2147654C" w:rsidR="00A35307" w:rsidRDefault="00A35307" w:rsidP="004A7C39">
      <w:pPr>
        <w:pStyle w:val="Chng"/>
      </w:pPr>
      <w:bookmarkStart w:id="28" w:name="_Toc133602602"/>
      <w:r>
        <w:t>CHƯƠNG 2 – PHẦN LÝ THUYẾT</w:t>
      </w:r>
      <w:bookmarkEnd w:id="28"/>
    </w:p>
    <w:p w14:paraId="3841A235" w14:textId="1AF53C65" w:rsidR="002C7537" w:rsidRDefault="002C7537" w:rsidP="00A6135B">
      <w:pPr>
        <w:pStyle w:val="Tiumccp1"/>
      </w:pPr>
      <w:bookmarkStart w:id="29" w:name="_Toc133602603"/>
      <w:r>
        <w:t>2.1 Câu 1:</w:t>
      </w:r>
      <w:bookmarkEnd w:id="29"/>
      <w:r>
        <w:t xml:space="preserve"> </w:t>
      </w:r>
    </w:p>
    <w:p w14:paraId="282574C6" w14:textId="23D12BDD" w:rsidR="002C7537" w:rsidRDefault="002C7537" w:rsidP="002C7537">
      <w:pPr>
        <w:pStyle w:val="Tiumccp2"/>
      </w:pPr>
      <w:bookmarkStart w:id="30" w:name="_Toc133602604"/>
      <w:r>
        <w:t>2.1.1: Câu hỏi:</w:t>
      </w:r>
      <w:bookmarkEnd w:id="30"/>
    </w:p>
    <w:p w14:paraId="37A80405" w14:textId="2EBCCB6B" w:rsidR="002D5CC2" w:rsidRDefault="002D5CC2" w:rsidP="002D5CC2">
      <w:pPr>
        <w:pStyle w:val="Nidungvnbn"/>
      </w:pPr>
      <w:r w:rsidRPr="002D5CC2">
        <w:t>Anh/chị hãy cho biết front-end, back-end là gì? Cho ví dụ.</w:t>
      </w:r>
    </w:p>
    <w:p w14:paraId="6930761D" w14:textId="1AE7AAF1" w:rsidR="002C7537" w:rsidRDefault="002C7537" w:rsidP="002C7537">
      <w:pPr>
        <w:pStyle w:val="Tiumccp2"/>
      </w:pPr>
      <w:bookmarkStart w:id="31" w:name="_Toc133602605"/>
      <w:r>
        <w:t>2.1.2: Trả lời:</w:t>
      </w:r>
      <w:bookmarkEnd w:id="31"/>
    </w:p>
    <w:p w14:paraId="49BB72C7" w14:textId="3C9A34E8" w:rsidR="00BA5F6B" w:rsidRDefault="00BA5F6B" w:rsidP="00BA5F6B">
      <w:pPr>
        <w:pStyle w:val="Nidungvnbn"/>
      </w:pPr>
      <w:r w:rsidRPr="001779DB">
        <w:rPr>
          <w:b/>
          <w:bCs/>
        </w:rPr>
        <w:t>Front-end</w:t>
      </w:r>
      <w:r w:rsidRPr="00BA5F6B">
        <w:t xml:space="preserve"> là một phần của một website ở đó người dùng có thể tương tác để sử dụng, là tất cả những gì mà bạn nhìn thấy trên một website bao gồm: font chữ, màu sắc, danh mục sản phẩm, menu, thanh trượt,.. đều là front</w:t>
      </w:r>
      <w:r>
        <w:t>-</w:t>
      </w:r>
      <w:r w:rsidRPr="00BA5F6B">
        <w:t>end. Các kỹ thuật front-end thường được sử dụng để tạo ra trang web động, có thể tương tác với người dùng và hiển thị các thông tin động. Các công nghệ phổ biến được sử dụng để phát triển front-end bao gồm</w:t>
      </w:r>
      <w:r w:rsidR="009F2245">
        <w:t>:</w:t>
      </w:r>
    </w:p>
    <w:p w14:paraId="6EECE338" w14:textId="77777777" w:rsidR="009F2245" w:rsidRDefault="009F2245" w:rsidP="00A560CA">
      <w:pPr>
        <w:pStyle w:val="Nidungvnbn"/>
        <w:numPr>
          <w:ilvl w:val="0"/>
          <w:numId w:val="3"/>
        </w:numPr>
      </w:pPr>
      <w:r>
        <w:t>HTML - cung cấp cấu trúc và nội dung cho website</w:t>
      </w:r>
    </w:p>
    <w:p w14:paraId="10D5BF27" w14:textId="77777777" w:rsidR="009F2245" w:rsidRDefault="009F2245" w:rsidP="00A560CA">
      <w:pPr>
        <w:pStyle w:val="Nidungvnbn"/>
        <w:numPr>
          <w:ilvl w:val="0"/>
          <w:numId w:val="3"/>
        </w:numPr>
      </w:pPr>
      <w:r>
        <w:t>CSS - định dạng và cải thiện giao diện người dùng</w:t>
      </w:r>
    </w:p>
    <w:p w14:paraId="37216841" w14:textId="7312EC8B" w:rsidR="009F2245" w:rsidRDefault="009F2245" w:rsidP="00A560CA">
      <w:pPr>
        <w:pStyle w:val="Nidungvnbn"/>
        <w:numPr>
          <w:ilvl w:val="0"/>
          <w:numId w:val="3"/>
        </w:numPr>
      </w:pPr>
      <w:r>
        <w:t>JavaScript - làm website tương tác và động</w:t>
      </w:r>
    </w:p>
    <w:p w14:paraId="604928A2" w14:textId="7B2BEEC4" w:rsidR="009F2245" w:rsidRDefault="0001763D" w:rsidP="009F2245">
      <w:pPr>
        <w:pStyle w:val="Nidungvnbn"/>
        <w:ind w:left="720" w:firstLine="0"/>
      </w:pPr>
      <w:r>
        <w:t>Ví dụ về front-end:</w:t>
      </w:r>
    </w:p>
    <w:p w14:paraId="6DE22C78" w14:textId="77777777" w:rsidR="0001763D" w:rsidRDefault="0001763D" w:rsidP="00A560CA">
      <w:pPr>
        <w:pStyle w:val="Nidungvnbn"/>
        <w:numPr>
          <w:ilvl w:val="0"/>
          <w:numId w:val="4"/>
        </w:numPr>
      </w:pPr>
      <w:r>
        <w:t>Một ví dụ cụ thể về front-end là giao diện người dùng trên trang web. Ví dụ, khi bạn truy cập vào trang Facebook, bạn sẽ thấy giao diện người dùng bao gồm các nút bấm, hộp văn bản, hình ảnh và các phần khác để bạn có thể tương tác với trang web. Tất cả các phần này đều là phần của front-end.</w:t>
      </w:r>
    </w:p>
    <w:p w14:paraId="044B416C" w14:textId="18D0F0E8" w:rsidR="0001763D" w:rsidRDefault="0001763D" w:rsidP="00A560CA">
      <w:pPr>
        <w:pStyle w:val="Nidungvnbn"/>
        <w:numPr>
          <w:ilvl w:val="0"/>
          <w:numId w:val="4"/>
        </w:numPr>
      </w:pPr>
      <w:r>
        <w:t>Ví dụ khác, các trang web thương mại điện tử cũng có các phần của front-end như giỏ hàng, thanh toán và các nút bấm "Mua ngay". Các phần tử này được tạo ra bằng HTML và CSS, và JavaScript được sử dụng để xử lý các sự kiện tương tác như nhấp chuột và kéo thả.</w:t>
      </w:r>
    </w:p>
    <w:p w14:paraId="01D484B9" w14:textId="4C12EFC8" w:rsidR="00C30916" w:rsidRDefault="00C30916" w:rsidP="00082F79">
      <w:pPr>
        <w:pStyle w:val="Nidungvnbn"/>
      </w:pPr>
      <w:r w:rsidRPr="001779DB">
        <w:rPr>
          <w:b/>
          <w:bCs/>
        </w:rPr>
        <w:lastRenderedPageBreak/>
        <w:t>Back-end</w:t>
      </w:r>
      <w:r w:rsidRPr="00C30916">
        <w:t xml:space="preserve"> là tất cả những phần hỗ trợ hoạt động của website hoặc ứng dụng mà người dùng không thể nhìn thấy được. Có thể cho rằng BackEnd giống như bộ não của con người. Nó xử lý những yêu cầu, câu lệnh và lựa chọn thông tin chính xác để hiển thị lên màn hình. </w:t>
      </w:r>
    </w:p>
    <w:p w14:paraId="480211B3" w14:textId="0D85AC78" w:rsidR="0001763D" w:rsidRDefault="00C30916" w:rsidP="00082F79">
      <w:pPr>
        <w:pStyle w:val="Nidungvnbn"/>
      </w:pPr>
      <w:r w:rsidRPr="00C30916">
        <w:t xml:space="preserve">Phần back end của một trang web bao gồm: </w:t>
      </w:r>
    </w:p>
    <w:p w14:paraId="0325C604" w14:textId="77777777" w:rsidR="001779DB" w:rsidRDefault="001779DB" w:rsidP="00A560CA">
      <w:pPr>
        <w:pStyle w:val="Nidungvnbn"/>
        <w:numPr>
          <w:ilvl w:val="0"/>
          <w:numId w:val="5"/>
        </w:numPr>
      </w:pPr>
      <w:r>
        <w:t>Ngôn ngữ lập trình back-end: PHP, Python, Java, v.v. Để xử lý logic nghiệp vụ và giao tiếp với cơ sở dữ liệu.</w:t>
      </w:r>
    </w:p>
    <w:p w14:paraId="5B2A438B" w14:textId="77777777" w:rsidR="001779DB" w:rsidRDefault="001779DB" w:rsidP="00A560CA">
      <w:pPr>
        <w:pStyle w:val="Nidungvnbn"/>
        <w:numPr>
          <w:ilvl w:val="0"/>
          <w:numId w:val="5"/>
        </w:numPr>
      </w:pPr>
      <w:r>
        <w:t>Cơ sở dữ liệu: MySQL, MongoDB, v.v. Để lưu trữ dữ liệu một cách có cấu trúc.</w:t>
      </w:r>
    </w:p>
    <w:p w14:paraId="76A17C91" w14:textId="7F6E1F42" w:rsidR="001779DB" w:rsidRDefault="001779DB" w:rsidP="00A560CA">
      <w:pPr>
        <w:pStyle w:val="Nidungvnbn"/>
        <w:numPr>
          <w:ilvl w:val="0"/>
          <w:numId w:val="5"/>
        </w:numPr>
      </w:pPr>
      <w:r>
        <w:t>Server: Apache, Nginx, v.v. Để lưu trữ các tập tin back-end và trung gian giữa người dùng và ứng dụng.</w:t>
      </w:r>
    </w:p>
    <w:p w14:paraId="54EED1F0" w14:textId="2C5F670F" w:rsidR="001779DB" w:rsidRDefault="001779DB" w:rsidP="001779DB">
      <w:pPr>
        <w:pStyle w:val="Nidungvnbn"/>
      </w:pPr>
      <w:r>
        <w:t>Ví dụ về back-end:</w:t>
      </w:r>
    </w:p>
    <w:p w14:paraId="54C403E7" w14:textId="77777777" w:rsidR="00D849A9" w:rsidRDefault="00D849A9" w:rsidP="00A560CA">
      <w:pPr>
        <w:pStyle w:val="Nidungvnbn"/>
        <w:numPr>
          <w:ilvl w:val="0"/>
          <w:numId w:val="6"/>
        </w:numPr>
      </w:pPr>
      <w:r>
        <w:t>Hệ thống quản lý đơn hàng của một trang thương mại điện tử: Back-end sẽ xử lý các yêu cầu của khách hàng, như thêm sản phẩm vào giỏ hàng, thanh toán đơn hàng, cập nhật trạng thái đơn hàng, và lưu trữ thông tin đơn hàng trong cơ sở dữ liệu.</w:t>
      </w:r>
    </w:p>
    <w:p w14:paraId="7ED68503" w14:textId="77777777" w:rsidR="00D849A9" w:rsidRDefault="00D849A9" w:rsidP="00A560CA">
      <w:pPr>
        <w:pStyle w:val="Nidungvnbn"/>
        <w:numPr>
          <w:ilvl w:val="0"/>
          <w:numId w:val="6"/>
        </w:numPr>
      </w:pPr>
      <w:r>
        <w:t>Ứng dụng xem phim trực tuyến: Back-end sẽ quản lý cơ sở dữ liệu phim, xử lý yêu cầu phát video từ phía người dùng, tổ chức các thông tin phim, và cập nhật dữ liệu khi có thay đổi.</w:t>
      </w:r>
    </w:p>
    <w:p w14:paraId="4CBB56DD" w14:textId="06B9CAF7" w:rsidR="001779DB" w:rsidRDefault="00D849A9" w:rsidP="00A560CA">
      <w:pPr>
        <w:pStyle w:val="Nidungvnbn"/>
        <w:numPr>
          <w:ilvl w:val="0"/>
          <w:numId w:val="6"/>
        </w:numPr>
      </w:pPr>
      <w:r>
        <w:t>Hệ thống quản lý nhân viên của một công ty: Back-end sẽ quản lý thông tin nhân viên, bao gồm tên, địa chỉ, số điện thoại, lương, v.v., và cho phép quản lý viên thực hiện các thao tác như thêm, sửa và xóa thông tin nhân viên.</w:t>
      </w:r>
    </w:p>
    <w:p w14:paraId="050ADB09" w14:textId="7D45BE2B" w:rsidR="00D849A9" w:rsidRDefault="00D849A9" w:rsidP="00D849A9">
      <w:pPr>
        <w:pStyle w:val="Nidungvnbn"/>
        <w:ind w:left="720" w:firstLine="0"/>
      </w:pPr>
      <w:r>
        <w:t>* So sánh front-end và back-end:</w:t>
      </w:r>
    </w:p>
    <w:p w14:paraId="2CCAD6B2" w14:textId="77777777" w:rsidR="00BD35B3" w:rsidRDefault="00BD35B3" w:rsidP="00A560CA">
      <w:pPr>
        <w:pStyle w:val="Nidungvnbn"/>
        <w:numPr>
          <w:ilvl w:val="0"/>
          <w:numId w:val="7"/>
        </w:numPr>
      </w:pPr>
      <w:r>
        <w:t xml:space="preserve">Front end và Back end là 2 khái niệm tương phản với nhau. Nếu BackEnd là phần chìm thì FrontEnd chính là phần nổi của tảng băng trôi. Cụ thể hơn, FrontEnd là phần hiển thị ra bên ngoài giao diện và tương tác với </w:t>
      </w:r>
      <w:r>
        <w:lastRenderedPageBreak/>
        <w:t>người dùng. Vì vậy, nó chú trọng vào mặt trực quan, thẩm mỹ và bố cục dễ sử dụng. Còn BackEnd là những công việc liên quan đến phần cơ sở dữ liệu lưu trữ bên trong để hiển thị cho máy chủ. Chức năng chính là lưu trữ dữ liệu, truy xuất thông tin nhanh và chính xác với từng lệnh được đưa ra.</w:t>
      </w:r>
    </w:p>
    <w:p w14:paraId="7C9B3B82" w14:textId="77777777" w:rsidR="00BD35B3" w:rsidRDefault="00BD35B3" w:rsidP="00A560CA">
      <w:pPr>
        <w:pStyle w:val="Nidungvnbn"/>
        <w:numPr>
          <w:ilvl w:val="0"/>
          <w:numId w:val="7"/>
        </w:numPr>
      </w:pPr>
      <w:r>
        <w:t>Front end: Giao tiếp với người dùng</w:t>
      </w:r>
    </w:p>
    <w:p w14:paraId="6E89514B" w14:textId="6A46EA0D" w:rsidR="007125C0" w:rsidRDefault="00BD35B3" w:rsidP="00A560CA">
      <w:pPr>
        <w:pStyle w:val="Nidungvnbn"/>
        <w:numPr>
          <w:ilvl w:val="0"/>
          <w:numId w:val="7"/>
        </w:numPr>
      </w:pPr>
      <w:r>
        <w:t>Back end: Giao tiếp với máy chủ</w:t>
      </w:r>
    </w:p>
    <w:p w14:paraId="203E7F63" w14:textId="77777777" w:rsidR="001D3902" w:rsidRDefault="001D3902" w:rsidP="001D3902">
      <w:pPr>
        <w:pStyle w:val="Nidungvnbn"/>
        <w:keepNext/>
      </w:pPr>
      <w:r>
        <w:rPr>
          <w:noProof/>
        </w:rPr>
        <w:drawing>
          <wp:inline distT="0" distB="0" distL="0" distR="0" wp14:anchorId="7D7354D2" wp14:editId="75875920">
            <wp:extent cx="5791835" cy="390652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906520"/>
                    </a:xfrm>
                    <a:prstGeom prst="rect">
                      <a:avLst/>
                    </a:prstGeom>
                  </pic:spPr>
                </pic:pic>
              </a:graphicData>
            </a:graphic>
          </wp:inline>
        </w:drawing>
      </w:r>
    </w:p>
    <w:p w14:paraId="3457B76D" w14:textId="33E6657E" w:rsidR="001D3902" w:rsidRDefault="001D3902" w:rsidP="001D3902">
      <w:pPr>
        <w:pStyle w:val="Caption"/>
        <w:ind w:firstLine="720"/>
      </w:pPr>
      <w:bookmarkStart w:id="32" w:name="_Toc133602622"/>
      <w:r>
        <w:t>Hình 1.</w:t>
      </w:r>
      <w:fldSimple w:instr=" SEQ Hình_1. \* ARABIC ">
        <w:r w:rsidR="009D4776">
          <w:rPr>
            <w:noProof/>
          </w:rPr>
          <w:t>8</w:t>
        </w:r>
      </w:fldSimple>
      <w:r>
        <w:t xml:space="preserve"> So dánh front-end và back-end (nguồn tham khảo)</w:t>
      </w:r>
      <w:bookmarkEnd w:id="32"/>
    </w:p>
    <w:p w14:paraId="18A9AC12" w14:textId="24249B27" w:rsidR="001D3902" w:rsidRDefault="001D3902" w:rsidP="001D3902">
      <w:pPr>
        <w:pStyle w:val="Caption"/>
        <w:jc w:val="both"/>
      </w:pPr>
    </w:p>
    <w:p w14:paraId="5A986C78" w14:textId="2DA14E1D" w:rsidR="00CA49DF" w:rsidRDefault="00CA49DF" w:rsidP="007858C4">
      <w:pPr>
        <w:pStyle w:val="Nidungvnbn"/>
      </w:pPr>
      <w:r>
        <w:br w:type="page"/>
      </w:r>
    </w:p>
    <w:p w14:paraId="5824B294" w14:textId="61D59A97" w:rsidR="00577172" w:rsidRDefault="00577172" w:rsidP="00CA49DF">
      <w:pPr>
        <w:pStyle w:val="Nidungvnbn"/>
      </w:pPr>
      <w:r>
        <w:lastRenderedPageBreak/>
        <w:t>* Đánh giá front-end và back-end:</w:t>
      </w:r>
    </w:p>
    <w:tbl>
      <w:tblPr>
        <w:tblStyle w:val="TableGrid"/>
        <w:tblW w:w="0" w:type="auto"/>
        <w:tblLook w:val="04A0" w:firstRow="1" w:lastRow="0" w:firstColumn="1" w:lastColumn="0" w:noHBand="0" w:noVBand="1"/>
      </w:tblPr>
      <w:tblGrid>
        <w:gridCol w:w="1345"/>
        <w:gridCol w:w="4729"/>
        <w:gridCol w:w="3037"/>
      </w:tblGrid>
      <w:tr w:rsidR="00CA49DF" w14:paraId="348794BD" w14:textId="77777777" w:rsidTr="006246CB">
        <w:tc>
          <w:tcPr>
            <w:tcW w:w="1345" w:type="dxa"/>
          </w:tcPr>
          <w:p w14:paraId="3D4E29D2" w14:textId="77777777" w:rsidR="00CA49DF" w:rsidRDefault="00CA49DF" w:rsidP="00CA49DF">
            <w:pPr>
              <w:pStyle w:val="Nidungvnbn"/>
              <w:ind w:firstLine="0"/>
            </w:pPr>
          </w:p>
        </w:tc>
        <w:tc>
          <w:tcPr>
            <w:tcW w:w="4729" w:type="dxa"/>
            <w:vAlign w:val="center"/>
          </w:tcPr>
          <w:p w14:paraId="7AA72571" w14:textId="2E2FA2F0" w:rsidR="00CA49DF" w:rsidRPr="00584B7F" w:rsidRDefault="00584B7F" w:rsidP="006246CB">
            <w:pPr>
              <w:pStyle w:val="Nidungvnbn"/>
              <w:ind w:firstLine="0"/>
              <w:jc w:val="center"/>
              <w:rPr>
                <w:b/>
                <w:bCs/>
              </w:rPr>
            </w:pPr>
            <w:r w:rsidRPr="00584B7F">
              <w:rPr>
                <w:b/>
                <w:bCs/>
              </w:rPr>
              <w:t>Ưu điểm</w:t>
            </w:r>
          </w:p>
        </w:tc>
        <w:tc>
          <w:tcPr>
            <w:tcW w:w="3037" w:type="dxa"/>
            <w:vAlign w:val="center"/>
          </w:tcPr>
          <w:p w14:paraId="79545D2E" w14:textId="25B50BB5" w:rsidR="00CA49DF" w:rsidRPr="00584B7F" w:rsidRDefault="00584B7F" w:rsidP="006246CB">
            <w:pPr>
              <w:pStyle w:val="Nidungvnbn"/>
              <w:ind w:firstLine="0"/>
              <w:jc w:val="center"/>
              <w:rPr>
                <w:b/>
                <w:bCs/>
              </w:rPr>
            </w:pPr>
            <w:r w:rsidRPr="00584B7F">
              <w:rPr>
                <w:b/>
                <w:bCs/>
              </w:rPr>
              <w:t>Nhược điểm</w:t>
            </w:r>
          </w:p>
        </w:tc>
      </w:tr>
      <w:tr w:rsidR="00CA49DF" w14:paraId="0C8414F6" w14:textId="77777777" w:rsidTr="00BF0808">
        <w:tc>
          <w:tcPr>
            <w:tcW w:w="1345" w:type="dxa"/>
            <w:vAlign w:val="center"/>
          </w:tcPr>
          <w:p w14:paraId="5061E735" w14:textId="02DA3B2B" w:rsidR="00CA49DF" w:rsidRPr="00584B7F" w:rsidRDefault="00584B7F" w:rsidP="006246CB">
            <w:pPr>
              <w:pStyle w:val="Nidungvnbn"/>
              <w:ind w:firstLine="0"/>
              <w:jc w:val="center"/>
              <w:rPr>
                <w:b/>
                <w:bCs/>
              </w:rPr>
            </w:pPr>
            <w:r w:rsidRPr="00584B7F">
              <w:rPr>
                <w:b/>
                <w:bCs/>
              </w:rPr>
              <w:t>Front-end</w:t>
            </w:r>
          </w:p>
        </w:tc>
        <w:tc>
          <w:tcPr>
            <w:tcW w:w="4729" w:type="dxa"/>
            <w:vAlign w:val="center"/>
          </w:tcPr>
          <w:p w14:paraId="1762D03D" w14:textId="77777777" w:rsidR="009C7845" w:rsidRDefault="009C7845" w:rsidP="00A560CA">
            <w:pPr>
              <w:pStyle w:val="Nidungvnbn"/>
              <w:numPr>
                <w:ilvl w:val="0"/>
                <w:numId w:val="8"/>
              </w:numPr>
              <w:ind w:left="426"/>
              <w:jc w:val="left"/>
            </w:pPr>
            <w:r>
              <w:t>Tương tác trực tiếp với người dùng, quan tâm đến trải nghiệm người dùng.</w:t>
            </w:r>
          </w:p>
          <w:p w14:paraId="44DB7439" w14:textId="77777777" w:rsidR="009C7845" w:rsidRDefault="009C7845" w:rsidP="00A560CA">
            <w:pPr>
              <w:pStyle w:val="Nidungvnbn"/>
              <w:numPr>
                <w:ilvl w:val="0"/>
                <w:numId w:val="8"/>
              </w:numPr>
              <w:ind w:left="426"/>
              <w:jc w:val="left"/>
            </w:pPr>
            <w:r>
              <w:t>Công nghệ thay đổi nhanh, luôn phải cập nhật kiến thức mới.</w:t>
            </w:r>
          </w:p>
          <w:p w14:paraId="56EFC035" w14:textId="32069429" w:rsidR="00CA49DF" w:rsidRDefault="009C7845" w:rsidP="00A560CA">
            <w:pPr>
              <w:pStyle w:val="Nidungvnbn"/>
              <w:numPr>
                <w:ilvl w:val="0"/>
                <w:numId w:val="8"/>
              </w:numPr>
              <w:ind w:left="426"/>
              <w:jc w:val="left"/>
            </w:pPr>
            <w:r>
              <w:t>Không cần quan tâm đến cơ sở dữ liệu và server.</w:t>
            </w:r>
          </w:p>
        </w:tc>
        <w:tc>
          <w:tcPr>
            <w:tcW w:w="3037" w:type="dxa"/>
            <w:vAlign w:val="center"/>
          </w:tcPr>
          <w:p w14:paraId="6DCABB2A" w14:textId="77777777" w:rsidR="009C7845" w:rsidRDefault="009C7845" w:rsidP="00A560CA">
            <w:pPr>
              <w:pStyle w:val="Nidungvnbn"/>
              <w:numPr>
                <w:ilvl w:val="0"/>
                <w:numId w:val="8"/>
              </w:numPr>
              <w:ind w:left="378"/>
              <w:jc w:val="left"/>
            </w:pPr>
            <w:r>
              <w:t>Phụ thuộc vào back-end để lấy dữ liệu.</w:t>
            </w:r>
          </w:p>
          <w:p w14:paraId="46AD96EE" w14:textId="157B2ED9" w:rsidR="00CA49DF" w:rsidRDefault="009C7845" w:rsidP="00A560CA">
            <w:pPr>
              <w:pStyle w:val="Nidungvnbn"/>
              <w:numPr>
                <w:ilvl w:val="0"/>
                <w:numId w:val="8"/>
              </w:numPr>
              <w:ind w:left="378"/>
              <w:jc w:val="left"/>
            </w:pPr>
            <w:r>
              <w:t>Nhiều người dùng truy cập cùng lúc có thể ảnh hưởng hiệu năng.</w:t>
            </w:r>
          </w:p>
        </w:tc>
      </w:tr>
      <w:tr w:rsidR="00CA49DF" w14:paraId="0F98A572" w14:textId="77777777" w:rsidTr="00BF0808">
        <w:tc>
          <w:tcPr>
            <w:tcW w:w="1345" w:type="dxa"/>
            <w:vAlign w:val="center"/>
          </w:tcPr>
          <w:p w14:paraId="4224D571" w14:textId="31A13636" w:rsidR="00CA49DF" w:rsidRPr="00584B7F" w:rsidRDefault="00584B7F" w:rsidP="006246CB">
            <w:pPr>
              <w:pStyle w:val="Nidungvnbn"/>
              <w:ind w:firstLine="0"/>
              <w:jc w:val="center"/>
              <w:rPr>
                <w:b/>
                <w:bCs/>
              </w:rPr>
            </w:pPr>
            <w:r w:rsidRPr="00584B7F">
              <w:rPr>
                <w:b/>
                <w:bCs/>
              </w:rPr>
              <w:t>Back-end</w:t>
            </w:r>
          </w:p>
        </w:tc>
        <w:tc>
          <w:tcPr>
            <w:tcW w:w="4729" w:type="dxa"/>
            <w:vAlign w:val="center"/>
          </w:tcPr>
          <w:p w14:paraId="53DA3CF7" w14:textId="77777777" w:rsidR="00A94618" w:rsidRDefault="00A94618" w:rsidP="00A560CA">
            <w:pPr>
              <w:pStyle w:val="Nidungvnbn"/>
              <w:numPr>
                <w:ilvl w:val="0"/>
                <w:numId w:val="9"/>
              </w:numPr>
              <w:ind w:left="426"/>
              <w:jc w:val="left"/>
            </w:pPr>
            <w:r>
              <w:t>Quan tâm đến dữ liệu và logic nghiệp vụ - là trái tim của một ứng dụng.</w:t>
            </w:r>
          </w:p>
          <w:p w14:paraId="7661BBC6" w14:textId="77777777" w:rsidR="00A94618" w:rsidRDefault="00A94618" w:rsidP="00A560CA">
            <w:pPr>
              <w:pStyle w:val="Nidungvnbn"/>
              <w:numPr>
                <w:ilvl w:val="0"/>
                <w:numId w:val="9"/>
              </w:numPr>
              <w:ind w:left="426"/>
              <w:jc w:val="left"/>
            </w:pPr>
            <w:r>
              <w:t>Ít bị ảnh hưởng bởi số lượng người truy cập đồng thời.</w:t>
            </w:r>
          </w:p>
          <w:p w14:paraId="1A1D331C" w14:textId="1E6D9849" w:rsidR="00CA49DF" w:rsidRDefault="00A94618" w:rsidP="00A560CA">
            <w:pPr>
              <w:pStyle w:val="Nidungvnbn"/>
              <w:numPr>
                <w:ilvl w:val="0"/>
                <w:numId w:val="9"/>
              </w:numPr>
              <w:ind w:left="426"/>
              <w:jc w:val="left"/>
            </w:pPr>
            <w:r>
              <w:t>Công nghệ ổn định hơn front-end.</w:t>
            </w:r>
          </w:p>
        </w:tc>
        <w:tc>
          <w:tcPr>
            <w:tcW w:w="3037" w:type="dxa"/>
            <w:vAlign w:val="center"/>
          </w:tcPr>
          <w:p w14:paraId="332FF14F" w14:textId="77777777" w:rsidR="006246CB" w:rsidRDefault="006246CB" w:rsidP="00A560CA">
            <w:pPr>
              <w:pStyle w:val="Nidungvnbn"/>
              <w:numPr>
                <w:ilvl w:val="0"/>
                <w:numId w:val="9"/>
              </w:numPr>
              <w:ind w:left="378"/>
              <w:jc w:val="left"/>
            </w:pPr>
            <w:r>
              <w:t>Không tương tác trực tiếp với người dùng.</w:t>
            </w:r>
          </w:p>
          <w:p w14:paraId="514927CF" w14:textId="77777777" w:rsidR="006246CB" w:rsidRDefault="006246CB" w:rsidP="00A560CA">
            <w:pPr>
              <w:pStyle w:val="Nidungvnbn"/>
              <w:numPr>
                <w:ilvl w:val="0"/>
                <w:numId w:val="9"/>
              </w:numPr>
              <w:ind w:left="378"/>
              <w:jc w:val="left"/>
            </w:pPr>
            <w:r>
              <w:t>Phụ thuộc vào front-end để hiển thị dữ liệu và giao diện.</w:t>
            </w:r>
          </w:p>
          <w:p w14:paraId="6D3E7197" w14:textId="7E890E4E" w:rsidR="00CA49DF" w:rsidRDefault="006246CB" w:rsidP="00A560CA">
            <w:pPr>
              <w:pStyle w:val="Nidungvnbn"/>
              <w:keepNext/>
              <w:numPr>
                <w:ilvl w:val="0"/>
                <w:numId w:val="9"/>
              </w:numPr>
              <w:ind w:left="378"/>
              <w:jc w:val="left"/>
            </w:pPr>
            <w:r>
              <w:t>Cần quan tâm đến cơ sở dữ liệu, server, và các vấn đề về bảo mật, mạng.</w:t>
            </w:r>
          </w:p>
        </w:tc>
      </w:tr>
    </w:tbl>
    <w:p w14:paraId="47BC10F6" w14:textId="744409C3" w:rsidR="00CA49DF" w:rsidRDefault="00251C14" w:rsidP="00251C14">
      <w:pPr>
        <w:pStyle w:val="Caption"/>
      </w:pPr>
      <w:bookmarkStart w:id="33" w:name="_Toc133602624"/>
      <w:r>
        <w:t>Bảng 1.</w:t>
      </w:r>
      <w:fldSimple w:instr=" SEQ Bảng_1. \* ARABIC ">
        <w:r w:rsidR="009D4776">
          <w:rPr>
            <w:noProof/>
          </w:rPr>
          <w:t>1</w:t>
        </w:r>
      </w:fldSimple>
      <w:r>
        <w:t xml:space="preserve"> Bảng đánh giá front-end và back-end</w:t>
      </w:r>
      <w:bookmarkEnd w:id="33"/>
    </w:p>
    <w:p w14:paraId="44A3FAB4" w14:textId="30B827DF" w:rsidR="00CA49DF" w:rsidRDefault="00BF0808" w:rsidP="00CA49DF">
      <w:pPr>
        <w:pStyle w:val="Nidungvnbn"/>
      </w:pPr>
      <w:r>
        <w:t xml:space="preserve">=&gt; </w:t>
      </w:r>
      <w:r w:rsidRPr="00BF0808">
        <w:t>Nhìn chung, front-end và back-end đóng vai trò bổ sung cho nhau trong việc xây dựng một ứng dụng web hoàn chỉnh. Cả hai đều rất quan trọng và khó có thể thay thế lẫn nhau.</w:t>
      </w:r>
    </w:p>
    <w:p w14:paraId="664C541F" w14:textId="77777777" w:rsidR="00577172" w:rsidRPr="00577172" w:rsidRDefault="00577172" w:rsidP="00577172">
      <w:pPr>
        <w:pStyle w:val="Nidungvnbn"/>
        <w:ind w:firstLine="0"/>
      </w:pPr>
    </w:p>
    <w:p w14:paraId="15E26E39" w14:textId="1D047D28" w:rsidR="002C7537" w:rsidRDefault="002C7537" w:rsidP="00A6135B">
      <w:pPr>
        <w:pStyle w:val="Tiumccp1"/>
      </w:pPr>
      <w:bookmarkStart w:id="34" w:name="_Toc133602606"/>
      <w:r>
        <w:t>2.2 Câu 2:</w:t>
      </w:r>
      <w:bookmarkEnd w:id="34"/>
    </w:p>
    <w:p w14:paraId="49B99EE9" w14:textId="55EA014C" w:rsidR="002C7537" w:rsidRDefault="002C7537" w:rsidP="002C7537">
      <w:pPr>
        <w:pStyle w:val="Tiumccp2"/>
      </w:pPr>
      <w:bookmarkStart w:id="35" w:name="_Toc133602607"/>
      <w:r>
        <w:t>2.2.1: Câu hỏi</w:t>
      </w:r>
      <w:bookmarkEnd w:id="35"/>
    </w:p>
    <w:p w14:paraId="480D975C" w14:textId="7367FC0E" w:rsidR="002D5CC2" w:rsidRDefault="002D5CC2" w:rsidP="002D5CC2">
      <w:pPr>
        <w:pStyle w:val="Nidungvnbn"/>
      </w:pPr>
      <w:r w:rsidRPr="002D5CC2">
        <w:t>Theo anh/chị dùng nodejs để xây dựng front-end hay back-end? Vì sao?</w:t>
      </w:r>
    </w:p>
    <w:p w14:paraId="0204C45E" w14:textId="3266B4F2" w:rsidR="002C7537" w:rsidRDefault="002C7537" w:rsidP="002C7537">
      <w:pPr>
        <w:pStyle w:val="Tiumccp2"/>
      </w:pPr>
      <w:bookmarkStart w:id="36" w:name="_Toc133602608"/>
      <w:r>
        <w:t>2.2.2: Trả lời</w:t>
      </w:r>
      <w:bookmarkEnd w:id="36"/>
    </w:p>
    <w:p w14:paraId="57083A18" w14:textId="45CF6E8D" w:rsidR="00474B83" w:rsidRDefault="00474B83" w:rsidP="00474B83">
      <w:pPr>
        <w:pStyle w:val="Nidungvnbn"/>
      </w:pPr>
      <w:r w:rsidRPr="00474B83">
        <w:lastRenderedPageBreak/>
        <w:t>Node.js là một nền tảng phát triển được xây dựng trên JavaScript runtime của Chrome, cho phép chạy mã JavaScript ở phía máy chủ. Node.js đã trở thành một công cụ phổ biến cho việc xây dựng ứng dụng web</w:t>
      </w:r>
      <w:r>
        <w:t>, nó</w:t>
      </w:r>
      <w:r w:rsidRPr="00474B83">
        <w:t xml:space="preserve"> có thể được dùng để xây dựng cả về front-end lẫn back-end nhờ vào các framework như Express.js hay Meteor.js</w:t>
      </w:r>
      <w:r w:rsidR="003F387D">
        <w:t>.</w:t>
      </w:r>
    </w:p>
    <w:p w14:paraId="08C53897" w14:textId="7BFD71A5" w:rsidR="003F387D" w:rsidRDefault="003F387D" w:rsidP="00474B83">
      <w:pPr>
        <w:pStyle w:val="Nidungvnbn"/>
      </w:pPr>
      <w:r>
        <w:t>Tuy nhiên,</w:t>
      </w:r>
      <w:r w:rsidRPr="003F387D">
        <w:t xml:space="preserve"> Node.js là một lựa chọn tốt cho việc xây dựng back-end của ứng dụng web. Một trong những lý do chính để sử dụng Node.js là vì nó cho phép phát triển back-end bằng JavaScript, ngôn ngữ phổ biến nhất trong lập trình web. Điều này giúp giảm ngưỡng nhận thức đối với lập trình viên và giảm thời gian học tập và phát triển.</w:t>
      </w:r>
    </w:p>
    <w:p w14:paraId="7EC85D3B" w14:textId="1F85705C" w:rsidR="001C67B6" w:rsidRDefault="001C67B6" w:rsidP="001C67B6">
      <w:pPr>
        <w:pStyle w:val="Nidungvnbn"/>
      </w:pPr>
      <w:r>
        <w:t>Back-end là một phần của ứng dụng web dùng để xử lý logic và lưu trữ dữ liệu, thường chạy trên máy chủ. Node.js có thể được sử dụng để xây dựng back-end của ứng dụng web. Node.js có khả năng xử lý các kết nối đồng thời (concurrency), giúp tối ưu hóa hiệu suất của ứng dụng. Node.js cũng có thể được sử dụng để xử lý các tác vụ I/O như đọc và ghi file, truy vấn cơ sở dữ liệu và kết nối với các dịch vụ bên ngoài.</w:t>
      </w:r>
    </w:p>
    <w:p w14:paraId="3788232E" w14:textId="25BF9FAB" w:rsidR="00222980" w:rsidRDefault="007D649D" w:rsidP="00222980">
      <w:pPr>
        <w:pStyle w:val="Nidungvnbn"/>
      </w:pPr>
      <w:r w:rsidRPr="007D649D">
        <w:t>Tóm lại, nên sử dụng Node.js để xây dựng back-end của ứng dụng web</w:t>
      </w:r>
      <w:r w:rsidR="00222980">
        <w:t xml:space="preserve">. </w:t>
      </w:r>
      <w:r w:rsidR="00222980" w:rsidRPr="00222980">
        <w:t>Nếu muốn xây dựng front-end của ứng dụng web, Node.js không phải là lựa chọn phổ biến nhất. Thay vào đó, các công cụ như React, Vue.js và Angular thường được sử dụng để xây dựng giao diện người dùng. Các công cụ này cho phép phát triển front-end dễ dàng hơn, bằng cách sử dụng các thành phần tái sử dụng, kiểm thử dễ dàng và các tính năng khác để tăng tốc độ phát triển.</w:t>
      </w:r>
    </w:p>
    <w:p w14:paraId="3B107B45" w14:textId="77777777" w:rsidR="006519FD" w:rsidRDefault="006519FD" w:rsidP="006519FD">
      <w:pPr>
        <w:pStyle w:val="Nidungvnbn"/>
        <w:keepNext/>
      </w:pPr>
      <w:r>
        <w:rPr>
          <w:noProof/>
        </w:rPr>
        <w:lastRenderedPageBreak/>
        <w:drawing>
          <wp:inline distT="0" distB="0" distL="0" distR="0" wp14:anchorId="28702605" wp14:editId="50A7755F">
            <wp:extent cx="5791835" cy="370459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91835" cy="3704590"/>
                    </a:xfrm>
                    <a:prstGeom prst="rect">
                      <a:avLst/>
                    </a:prstGeom>
                  </pic:spPr>
                </pic:pic>
              </a:graphicData>
            </a:graphic>
          </wp:inline>
        </w:drawing>
      </w:r>
    </w:p>
    <w:p w14:paraId="40B9F749" w14:textId="3E7B6144" w:rsidR="006519FD" w:rsidRDefault="006519FD" w:rsidP="006519FD">
      <w:pPr>
        <w:pStyle w:val="Caption"/>
      </w:pPr>
      <w:bookmarkStart w:id="37" w:name="_Toc133602623"/>
      <w:r>
        <w:t>Hình 1.</w:t>
      </w:r>
      <w:fldSimple w:instr=" SEQ Hình_1. \* ARABIC ">
        <w:r w:rsidR="009D4776">
          <w:rPr>
            <w:noProof/>
          </w:rPr>
          <w:t>9</w:t>
        </w:r>
      </w:fldSimple>
      <w:r>
        <w:t xml:space="preserve"> Sự tương tác giữ front-end và back-end trong hệ thống Node.JS</w:t>
      </w:r>
      <w:r w:rsidR="004A6A75">
        <w:t xml:space="preserve"> (nguồn tham khảo)</w:t>
      </w:r>
      <w:bookmarkEnd w:id="37"/>
    </w:p>
    <w:p w14:paraId="2FE4E4D6" w14:textId="39508F79" w:rsidR="006519FD" w:rsidRDefault="006519FD" w:rsidP="006519FD">
      <w:pPr>
        <w:pStyle w:val="Caption"/>
        <w:jc w:val="both"/>
      </w:pPr>
    </w:p>
    <w:p w14:paraId="66583052" w14:textId="14125F5F" w:rsidR="00222980" w:rsidRDefault="00222980" w:rsidP="00222980">
      <w:pPr>
        <w:pStyle w:val="Nidungvnbn"/>
      </w:pPr>
      <w:r w:rsidRPr="00222980">
        <w:t>So sánh Node.js trong việc xây dựng front-end và back-end:</w:t>
      </w:r>
    </w:p>
    <w:tbl>
      <w:tblPr>
        <w:tblStyle w:val="TableGrid"/>
        <w:tblW w:w="0" w:type="auto"/>
        <w:tblLook w:val="04A0" w:firstRow="1" w:lastRow="0" w:firstColumn="1" w:lastColumn="0" w:noHBand="0" w:noVBand="1"/>
      </w:tblPr>
      <w:tblGrid>
        <w:gridCol w:w="1345"/>
        <w:gridCol w:w="4729"/>
        <w:gridCol w:w="3037"/>
      </w:tblGrid>
      <w:tr w:rsidR="00004A30" w14:paraId="5B186ACA" w14:textId="77777777" w:rsidTr="007901D9">
        <w:tc>
          <w:tcPr>
            <w:tcW w:w="1345" w:type="dxa"/>
          </w:tcPr>
          <w:p w14:paraId="5D1AE0E7" w14:textId="77777777" w:rsidR="00004A30" w:rsidRDefault="00004A30" w:rsidP="007901D9">
            <w:pPr>
              <w:pStyle w:val="Nidungvnbn"/>
              <w:ind w:firstLine="0"/>
            </w:pPr>
          </w:p>
        </w:tc>
        <w:tc>
          <w:tcPr>
            <w:tcW w:w="4729" w:type="dxa"/>
            <w:vAlign w:val="center"/>
          </w:tcPr>
          <w:p w14:paraId="6B32EAA3" w14:textId="77777777" w:rsidR="00004A30" w:rsidRPr="00584B7F" w:rsidRDefault="00004A30" w:rsidP="007901D9">
            <w:pPr>
              <w:pStyle w:val="Nidungvnbn"/>
              <w:ind w:firstLine="0"/>
              <w:jc w:val="center"/>
              <w:rPr>
                <w:b/>
                <w:bCs/>
              </w:rPr>
            </w:pPr>
            <w:r w:rsidRPr="00584B7F">
              <w:rPr>
                <w:b/>
                <w:bCs/>
              </w:rPr>
              <w:t>Ưu điểm</w:t>
            </w:r>
          </w:p>
        </w:tc>
        <w:tc>
          <w:tcPr>
            <w:tcW w:w="3037" w:type="dxa"/>
            <w:vAlign w:val="center"/>
          </w:tcPr>
          <w:p w14:paraId="1B605E90" w14:textId="77777777" w:rsidR="00004A30" w:rsidRPr="00584B7F" w:rsidRDefault="00004A30" w:rsidP="007901D9">
            <w:pPr>
              <w:pStyle w:val="Nidungvnbn"/>
              <w:ind w:firstLine="0"/>
              <w:jc w:val="center"/>
              <w:rPr>
                <w:b/>
                <w:bCs/>
              </w:rPr>
            </w:pPr>
            <w:r w:rsidRPr="00584B7F">
              <w:rPr>
                <w:b/>
                <w:bCs/>
              </w:rPr>
              <w:t>Nhược điểm</w:t>
            </w:r>
          </w:p>
        </w:tc>
      </w:tr>
      <w:tr w:rsidR="00004A30" w14:paraId="615F800D" w14:textId="77777777" w:rsidTr="007901D9">
        <w:tc>
          <w:tcPr>
            <w:tcW w:w="1345" w:type="dxa"/>
            <w:vAlign w:val="center"/>
          </w:tcPr>
          <w:p w14:paraId="7AA1A375" w14:textId="77777777" w:rsidR="00004A30" w:rsidRDefault="00004A30" w:rsidP="007901D9">
            <w:pPr>
              <w:pStyle w:val="Nidungvnbn"/>
              <w:ind w:firstLine="0"/>
              <w:jc w:val="center"/>
              <w:rPr>
                <w:b/>
                <w:bCs/>
              </w:rPr>
            </w:pPr>
            <w:r w:rsidRPr="00584B7F">
              <w:rPr>
                <w:b/>
                <w:bCs/>
              </w:rPr>
              <w:t>Front-end</w:t>
            </w:r>
          </w:p>
          <w:p w14:paraId="52C5B53A" w14:textId="321F13C3" w:rsidR="00004A30" w:rsidRPr="00584B7F" w:rsidRDefault="00004A30" w:rsidP="007901D9">
            <w:pPr>
              <w:pStyle w:val="Nidungvnbn"/>
              <w:ind w:firstLine="0"/>
              <w:jc w:val="center"/>
              <w:rPr>
                <w:b/>
                <w:bCs/>
              </w:rPr>
            </w:pPr>
            <w:r>
              <w:rPr>
                <w:b/>
                <w:bCs/>
              </w:rPr>
              <w:t>(Node.JS)</w:t>
            </w:r>
          </w:p>
        </w:tc>
        <w:tc>
          <w:tcPr>
            <w:tcW w:w="4729" w:type="dxa"/>
            <w:vAlign w:val="center"/>
          </w:tcPr>
          <w:p w14:paraId="720B9D96" w14:textId="77777777" w:rsidR="00B6701D" w:rsidRDefault="00B6701D" w:rsidP="00A560CA">
            <w:pPr>
              <w:pStyle w:val="Nidungvnbn"/>
              <w:numPr>
                <w:ilvl w:val="0"/>
                <w:numId w:val="8"/>
              </w:numPr>
              <w:ind w:left="336"/>
            </w:pPr>
            <w:r>
              <w:t>Có thể sử dụng trong việc xây dựng cả server-side rendering và client-side rendering: Node.js cho phép sử dụng các công cụ như React để xây dựng ứng dụng web với server-side rendering hoặc client-side rendering.</w:t>
            </w:r>
          </w:p>
          <w:p w14:paraId="42A9710A" w14:textId="77777777" w:rsidR="00B6701D" w:rsidRDefault="00B6701D" w:rsidP="00A560CA">
            <w:pPr>
              <w:pStyle w:val="Nidungvnbn"/>
              <w:numPr>
                <w:ilvl w:val="0"/>
                <w:numId w:val="8"/>
              </w:numPr>
              <w:ind w:left="336"/>
            </w:pPr>
            <w:r>
              <w:t xml:space="preserve">Thân thiện với các công cụ front-end: Node.js có thể sử dụng chung các công </w:t>
            </w:r>
            <w:r>
              <w:lastRenderedPageBreak/>
              <w:t>cụ front-end phổ biến như NPM hoặc Yarn để quản lý các phụ thuộc và gói.</w:t>
            </w:r>
          </w:p>
          <w:p w14:paraId="58908FDA" w14:textId="796255AF" w:rsidR="00004A30" w:rsidRDefault="00B6701D" w:rsidP="00A560CA">
            <w:pPr>
              <w:pStyle w:val="Nidungvnbn"/>
              <w:numPr>
                <w:ilvl w:val="0"/>
                <w:numId w:val="8"/>
              </w:numPr>
              <w:ind w:left="336"/>
              <w:jc w:val="left"/>
            </w:pPr>
            <w:r>
              <w:t>Công cụ debugging tốt: Node.js cung cấp các công cụ debugging tốt như Node Inspector, giúp lập trình viên dễ dàng theo dõi và sửa lỗi trong mã JavaScript của mình.</w:t>
            </w:r>
          </w:p>
        </w:tc>
        <w:tc>
          <w:tcPr>
            <w:tcW w:w="3037" w:type="dxa"/>
            <w:vAlign w:val="center"/>
          </w:tcPr>
          <w:p w14:paraId="56D7BF4B" w14:textId="77777777" w:rsidR="0056783F" w:rsidRDefault="0056783F" w:rsidP="00A560CA">
            <w:pPr>
              <w:pStyle w:val="Nidungvnbn"/>
              <w:numPr>
                <w:ilvl w:val="0"/>
                <w:numId w:val="8"/>
              </w:numPr>
              <w:ind w:left="288"/>
            </w:pPr>
            <w:r>
              <w:lastRenderedPageBreak/>
              <w:t>Không phù hợp với các ứng dụng có yêu cầu tính toán cao: Node.js không phù hợp với các ứng dụng có yêu cầu tính toán cao, như các ứng dụng xử lý hình ảnh hoặc video.</w:t>
            </w:r>
          </w:p>
          <w:p w14:paraId="311DDACC" w14:textId="2DD29476" w:rsidR="00004A30" w:rsidRDefault="0056783F" w:rsidP="00A560CA">
            <w:pPr>
              <w:pStyle w:val="Nidungvnbn"/>
              <w:numPr>
                <w:ilvl w:val="0"/>
                <w:numId w:val="8"/>
              </w:numPr>
              <w:ind w:left="288"/>
              <w:jc w:val="left"/>
            </w:pPr>
            <w:r>
              <w:lastRenderedPageBreak/>
              <w:t>Khả năng mở rộng khó khăn: Node.js không phải là một giải pháp mở rộng tốt cho các ứng dụng lớn hoặc phức tạp.</w:t>
            </w:r>
          </w:p>
        </w:tc>
      </w:tr>
      <w:tr w:rsidR="00004A30" w14:paraId="3628B8A8" w14:textId="77777777" w:rsidTr="007901D9">
        <w:tc>
          <w:tcPr>
            <w:tcW w:w="1345" w:type="dxa"/>
            <w:vAlign w:val="center"/>
          </w:tcPr>
          <w:p w14:paraId="2F85A586" w14:textId="77777777" w:rsidR="00004A30" w:rsidRDefault="00004A30" w:rsidP="007901D9">
            <w:pPr>
              <w:pStyle w:val="Nidungvnbn"/>
              <w:ind w:firstLine="0"/>
              <w:jc w:val="center"/>
              <w:rPr>
                <w:b/>
                <w:bCs/>
              </w:rPr>
            </w:pPr>
            <w:r w:rsidRPr="00584B7F">
              <w:rPr>
                <w:b/>
                <w:bCs/>
              </w:rPr>
              <w:lastRenderedPageBreak/>
              <w:t>Back-end</w:t>
            </w:r>
          </w:p>
          <w:p w14:paraId="27C0588D" w14:textId="3BFFD58F" w:rsidR="00004A30" w:rsidRPr="00584B7F" w:rsidRDefault="00004A30" w:rsidP="007901D9">
            <w:pPr>
              <w:pStyle w:val="Nidungvnbn"/>
              <w:ind w:firstLine="0"/>
              <w:jc w:val="center"/>
              <w:rPr>
                <w:b/>
                <w:bCs/>
              </w:rPr>
            </w:pPr>
            <w:r>
              <w:rPr>
                <w:b/>
                <w:bCs/>
              </w:rPr>
              <w:t>(Node.JS)</w:t>
            </w:r>
          </w:p>
        </w:tc>
        <w:tc>
          <w:tcPr>
            <w:tcW w:w="4729" w:type="dxa"/>
            <w:vAlign w:val="center"/>
          </w:tcPr>
          <w:p w14:paraId="4AF2EE64" w14:textId="77777777" w:rsidR="0056783F" w:rsidRDefault="0056783F" w:rsidP="00A560CA">
            <w:pPr>
              <w:pStyle w:val="Nidungvnbn"/>
              <w:numPr>
                <w:ilvl w:val="0"/>
                <w:numId w:val="9"/>
              </w:numPr>
              <w:ind w:left="336"/>
            </w:pPr>
            <w:r>
              <w:t>Khả năng xử lý đồng thời cao: Node.js sử dụng các khái niệm bất đồng bộ và sự kiện để tối ưu hiệu suất xử lý đồng thời các yêu cầu từ các client khác nhau.</w:t>
            </w:r>
          </w:p>
          <w:p w14:paraId="64B05B60" w14:textId="77777777" w:rsidR="0056783F" w:rsidRDefault="0056783F" w:rsidP="00A560CA">
            <w:pPr>
              <w:pStyle w:val="Nidungvnbn"/>
              <w:numPr>
                <w:ilvl w:val="0"/>
                <w:numId w:val="9"/>
              </w:numPr>
              <w:ind w:left="336"/>
            </w:pPr>
            <w:r>
              <w:t>Sử dụng JavaScript: Node.js cho phép lập trình viên viết mã back-end bằng JavaScript, giúp giảm ngưỡng cho việc học và phát triển.</w:t>
            </w:r>
          </w:p>
          <w:p w14:paraId="43215ADB" w14:textId="5CAE650A" w:rsidR="00004A30" w:rsidRDefault="0056783F" w:rsidP="00A560CA">
            <w:pPr>
              <w:pStyle w:val="Nidungvnbn"/>
              <w:numPr>
                <w:ilvl w:val="0"/>
                <w:numId w:val="9"/>
              </w:numPr>
              <w:ind w:left="336"/>
              <w:jc w:val="left"/>
            </w:pPr>
            <w:r>
              <w:t>Cộng đồng lớn: Node.js có một cộng đồng lớn và đầy đủ các tài liệu học tập, giúp lập trình viên dễ dàng tìm kiếm thông tin và giúp đỡ khi cần.</w:t>
            </w:r>
          </w:p>
        </w:tc>
        <w:tc>
          <w:tcPr>
            <w:tcW w:w="3037" w:type="dxa"/>
            <w:vAlign w:val="center"/>
          </w:tcPr>
          <w:p w14:paraId="5E62A51A" w14:textId="77777777" w:rsidR="0056783F" w:rsidRDefault="0056783F" w:rsidP="00A560CA">
            <w:pPr>
              <w:pStyle w:val="Nidungvnbn"/>
              <w:numPr>
                <w:ilvl w:val="0"/>
                <w:numId w:val="9"/>
              </w:numPr>
              <w:ind w:left="288"/>
            </w:pPr>
            <w:r>
              <w:t>Khó khăn khi xử lý các tác vụ đồng bộ: Node.js sử dụng bất đồng bộ để tối ưu hiệu suất, nhưng điều này đôi khi có thể gây khó khăn cho việc xử lý các tác vụ đồng bộ, ví dụ như truy vấn cơ sở dữ liệu.</w:t>
            </w:r>
          </w:p>
          <w:p w14:paraId="3F979B2C" w14:textId="0964CCD6" w:rsidR="00004A30" w:rsidRDefault="0056783F" w:rsidP="00A560CA">
            <w:pPr>
              <w:pStyle w:val="Nidungvnbn"/>
              <w:keepNext/>
              <w:numPr>
                <w:ilvl w:val="0"/>
                <w:numId w:val="9"/>
              </w:numPr>
              <w:ind w:left="288"/>
              <w:jc w:val="left"/>
            </w:pPr>
            <w:r>
              <w:t>Khả năng mở rộng khó khăn: Node.js không phù hợp với các ứng dụng lớn hoặc phức tạp.</w:t>
            </w:r>
          </w:p>
        </w:tc>
      </w:tr>
    </w:tbl>
    <w:p w14:paraId="4EBA534F" w14:textId="5D14D032" w:rsidR="00004A30" w:rsidRDefault="005F32D7" w:rsidP="005F32D7">
      <w:pPr>
        <w:pStyle w:val="Caption"/>
      </w:pPr>
      <w:bookmarkStart w:id="38" w:name="_Toc133602625"/>
      <w:r>
        <w:t>Bảng 1.</w:t>
      </w:r>
      <w:fldSimple w:instr=" SEQ Bảng_1. \* ARABIC ">
        <w:r w:rsidR="009D4776">
          <w:rPr>
            <w:noProof/>
          </w:rPr>
          <w:t>2</w:t>
        </w:r>
      </w:fldSimple>
      <w:r>
        <w:t xml:space="preserve"> Bảng đánh giá front-end và back-end trong Node.JS</w:t>
      </w:r>
      <w:bookmarkEnd w:id="38"/>
    </w:p>
    <w:p w14:paraId="28723529" w14:textId="7DC802B8" w:rsidR="00222980" w:rsidRPr="005F32D7" w:rsidRDefault="00395762" w:rsidP="005F32D7">
      <w:pPr>
        <w:pStyle w:val="Nidungvnbn"/>
      </w:pPr>
      <w:r>
        <w:t xml:space="preserve">=&gt; </w:t>
      </w:r>
      <w:r w:rsidR="005F32D7" w:rsidRPr="005F32D7">
        <w:t>Tóm lại, Node.js là một công cụ phát triển mạnh mẽ và phổ biến trong việc xây dựng back-end của ứng dụng web, và cũng có thể được sử dụng để xây dựng front-end thông qua các công cụ như React hoặc Angular. Tuy nhiên, Node.js không phù hợp với tất cả các loại ứng dụng và có nhược điểm riêng cho từng trường hợp sử dụng.</w:t>
      </w:r>
    </w:p>
    <w:p w14:paraId="13A586CE" w14:textId="767ECFCE" w:rsidR="002C7537" w:rsidRDefault="002C7537" w:rsidP="00A6135B">
      <w:pPr>
        <w:pStyle w:val="Tiumccp1"/>
      </w:pPr>
      <w:bookmarkStart w:id="39" w:name="_Toc133602609"/>
      <w:r>
        <w:t>2.3 Câu 3:</w:t>
      </w:r>
      <w:bookmarkEnd w:id="39"/>
      <w:r>
        <w:t xml:space="preserve"> </w:t>
      </w:r>
    </w:p>
    <w:p w14:paraId="742AA512" w14:textId="63652386" w:rsidR="002C7537" w:rsidRDefault="002C7537" w:rsidP="002C7537">
      <w:pPr>
        <w:pStyle w:val="Tiumccp2"/>
      </w:pPr>
      <w:bookmarkStart w:id="40" w:name="_Toc133602610"/>
      <w:r>
        <w:t>2.3.1: Câu hỏi</w:t>
      </w:r>
      <w:bookmarkEnd w:id="40"/>
    </w:p>
    <w:p w14:paraId="02753B81" w14:textId="752A56CC" w:rsidR="002D5CC2" w:rsidRDefault="002D5CC2" w:rsidP="002D5CC2">
      <w:pPr>
        <w:pStyle w:val="Nidungvnbn"/>
      </w:pPr>
      <w:r w:rsidRPr="002D5CC2">
        <w:lastRenderedPageBreak/>
        <w:t>Theo anh/chị dùng expressjs để xây dựng front-end hay back-end? Vì sao?</w:t>
      </w:r>
    </w:p>
    <w:p w14:paraId="2E511278" w14:textId="25D181D8" w:rsidR="002C7537" w:rsidRDefault="002C7537" w:rsidP="002C7537">
      <w:pPr>
        <w:pStyle w:val="Tiumccp2"/>
      </w:pPr>
      <w:bookmarkStart w:id="41" w:name="_Toc133602611"/>
      <w:r>
        <w:t>2.3.2: Trả lời</w:t>
      </w:r>
      <w:bookmarkEnd w:id="41"/>
    </w:p>
    <w:p w14:paraId="29B8B9E9" w14:textId="754EE1DE" w:rsidR="00C97A5E" w:rsidRDefault="00A97E7C" w:rsidP="00A97E7C">
      <w:pPr>
        <w:pStyle w:val="Nidungvnbn"/>
      </w:pPr>
      <w:r w:rsidRPr="00A97E7C">
        <w:t>Express</w:t>
      </w:r>
      <w:r w:rsidR="00932737">
        <w:t xml:space="preserve">.JS </w:t>
      </w:r>
      <w:r w:rsidRPr="00A97E7C">
        <w:t>là một framework Node.js chuyên dùng để xây dựng ứng dụng backend.</w:t>
      </w:r>
      <w:r>
        <w:t xml:space="preserve"> </w:t>
      </w:r>
      <w:r w:rsidRPr="00A97E7C">
        <w:t>Tuy nhiên, Express.js cũng có thể được sử dụng để xây dựng front-end của ứng dụng web thông qua các công cụ như React hoặc Angular.</w:t>
      </w:r>
      <w:r w:rsidR="00C97A5E">
        <w:t xml:space="preserve"> </w:t>
      </w:r>
    </w:p>
    <w:p w14:paraId="1513CD09" w14:textId="7B3B36F8" w:rsidR="00A97E7C" w:rsidRDefault="00C97A5E" w:rsidP="00A97E7C">
      <w:pPr>
        <w:pStyle w:val="Nidungvnbn"/>
      </w:pPr>
      <w:r w:rsidRPr="00C97A5E">
        <w:t>Một số lý do chính khiến Express.JS phù hợp để làm back-end hơn front-end là:</w:t>
      </w:r>
    </w:p>
    <w:p w14:paraId="7CC3DAC6" w14:textId="7BE422C3" w:rsidR="00C97A5E" w:rsidRDefault="00C97A5E" w:rsidP="00A560CA">
      <w:pPr>
        <w:pStyle w:val="Nidungvnbn"/>
        <w:numPr>
          <w:ilvl w:val="0"/>
          <w:numId w:val="10"/>
        </w:numPr>
      </w:pPr>
      <w:r w:rsidRPr="00C97A5E">
        <w:t>Express.JS</w:t>
      </w:r>
      <w:r>
        <w:t xml:space="preserve"> chạy trên Node.js, một runtime JavaScript ở phía server. Node.js rất hiệu quả để xử lý các request và response, kết nối database,.. Do đó thích hợp hơn cho việc phát triển back</w:t>
      </w:r>
      <w:r w:rsidR="009F5671">
        <w:t>-</w:t>
      </w:r>
      <w:r>
        <w:t>end.</w:t>
      </w:r>
    </w:p>
    <w:p w14:paraId="00ACDD03" w14:textId="7A169B48" w:rsidR="00C97A5E" w:rsidRDefault="00C97A5E" w:rsidP="00A560CA">
      <w:pPr>
        <w:pStyle w:val="Nidungvnbn"/>
        <w:numPr>
          <w:ilvl w:val="0"/>
          <w:numId w:val="10"/>
        </w:numPr>
      </w:pPr>
      <w:r w:rsidRPr="00C97A5E">
        <w:t xml:space="preserve">Express.JS </w:t>
      </w:r>
      <w:r>
        <w:t>hỗ trợ viếc xây dựng API, routing, các middleware rất tốt. Đây là những yêu cầu cần thiết cho một ứng dụng back</w:t>
      </w:r>
      <w:r w:rsidR="009F5671">
        <w:t>-</w:t>
      </w:r>
      <w:r>
        <w:t>end.</w:t>
      </w:r>
    </w:p>
    <w:p w14:paraId="02A771F8" w14:textId="2A967F6E" w:rsidR="00C97A5E" w:rsidRDefault="00C97A5E" w:rsidP="00A560CA">
      <w:pPr>
        <w:pStyle w:val="Nidungvnbn"/>
        <w:numPr>
          <w:ilvl w:val="0"/>
          <w:numId w:val="10"/>
        </w:numPr>
      </w:pPr>
      <w:r w:rsidRPr="00C97A5E">
        <w:t xml:space="preserve">Express.JS </w:t>
      </w:r>
      <w:r>
        <w:t>không có DOM (Document Object Model), không hỗ trợ các thư viện front</w:t>
      </w:r>
      <w:r w:rsidR="009F5671">
        <w:t>-</w:t>
      </w:r>
      <w:r>
        <w:t>end như React hay Vue. Nó thiếu nhiều tính năng cần thiết cho front</w:t>
      </w:r>
      <w:r w:rsidR="009F5671">
        <w:t>-</w:t>
      </w:r>
      <w:r>
        <w:t>end như state management, component, virtual DOM,...</w:t>
      </w:r>
    </w:p>
    <w:p w14:paraId="6CCBDB35" w14:textId="7A259B3D" w:rsidR="00C97A5E" w:rsidRDefault="00C97A5E" w:rsidP="00A560CA">
      <w:pPr>
        <w:pStyle w:val="Nidungvnbn"/>
        <w:numPr>
          <w:ilvl w:val="0"/>
          <w:numId w:val="10"/>
        </w:numPr>
      </w:pPr>
      <w:r>
        <w:t xml:space="preserve">Các template engine hỗ trợ bởi </w:t>
      </w:r>
      <w:r w:rsidR="009F5671" w:rsidRPr="00C97A5E">
        <w:t xml:space="preserve">Express.JS </w:t>
      </w:r>
      <w:r>
        <w:t>(như Pug, EJS) thường đơn giản hơn so với các front</w:t>
      </w:r>
      <w:r w:rsidR="009F5671">
        <w:t>-</w:t>
      </w:r>
      <w:r>
        <w:t>end framework. Chúng thích hợp hơn cho việc render dữ liệu ở phía server.</w:t>
      </w:r>
    </w:p>
    <w:p w14:paraId="3BB16169" w14:textId="0585D413" w:rsidR="00C97A5E" w:rsidRDefault="00C97A5E" w:rsidP="00A560CA">
      <w:pPr>
        <w:pStyle w:val="Nidungvnbn"/>
        <w:numPr>
          <w:ilvl w:val="0"/>
          <w:numId w:val="10"/>
        </w:numPr>
      </w:pPr>
      <w:r>
        <w:t xml:space="preserve">Các ứng dụng web thường có kiến trúc theo mô hình MVC (Model-View-Controller), trong đó </w:t>
      </w:r>
      <w:r w:rsidR="009F5671" w:rsidRPr="00C97A5E">
        <w:t>Expr</w:t>
      </w:r>
      <w:bookmarkStart w:id="42" w:name="_GoBack"/>
      <w:bookmarkEnd w:id="42"/>
      <w:r w:rsidR="009F5671" w:rsidRPr="00C97A5E">
        <w:t xml:space="preserve">ess.JS </w:t>
      </w:r>
      <w:r>
        <w:t>phụ trách xử lý phần Controller và Model ở phía server.</w:t>
      </w:r>
    </w:p>
    <w:p w14:paraId="21E1F2EA" w14:textId="7D18EDFE" w:rsidR="000541BE" w:rsidRDefault="009F5671" w:rsidP="009F5671">
      <w:pPr>
        <w:pStyle w:val="Nidungvnbn"/>
      </w:pPr>
      <w:r w:rsidRPr="009F5671">
        <w:t xml:space="preserve">So sánh </w:t>
      </w:r>
      <w:r w:rsidR="00932737" w:rsidRPr="00C97A5E">
        <w:t xml:space="preserve">Express.JS </w:t>
      </w:r>
      <w:r w:rsidRPr="009F5671">
        <w:t>trong việc xây dựng front-end và back-end:</w:t>
      </w:r>
      <w:r w:rsidR="001128A9">
        <w:t xml:space="preserve"> (tương tự Node.JS)</w:t>
      </w:r>
    </w:p>
    <w:p w14:paraId="406F322B" w14:textId="77777777" w:rsidR="000541BE" w:rsidRDefault="000541BE">
      <w:pPr>
        <w:spacing w:after="200" w:line="276" w:lineRule="auto"/>
        <w:rPr>
          <w:sz w:val="26"/>
          <w:szCs w:val="26"/>
        </w:rPr>
      </w:pPr>
      <w:r>
        <w:br w:type="page"/>
      </w:r>
    </w:p>
    <w:p w14:paraId="59FA9452" w14:textId="77777777" w:rsidR="009F5671" w:rsidRDefault="009F5671" w:rsidP="009F5671">
      <w:pPr>
        <w:pStyle w:val="Nidungvnbn"/>
      </w:pPr>
    </w:p>
    <w:tbl>
      <w:tblPr>
        <w:tblStyle w:val="TableGrid"/>
        <w:tblW w:w="0" w:type="auto"/>
        <w:tblLook w:val="04A0" w:firstRow="1" w:lastRow="0" w:firstColumn="1" w:lastColumn="0" w:noHBand="0" w:noVBand="1"/>
      </w:tblPr>
      <w:tblGrid>
        <w:gridCol w:w="1610"/>
        <w:gridCol w:w="4553"/>
        <w:gridCol w:w="2948"/>
      </w:tblGrid>
      <w:tr w:rsidR="00932737" w14:paraId="0E189EF1" w14:textId="77777777" w:rsidTr="007901D9">
        <w:tc>
          <w:tcPr>
            <w:tcW w:w="1345" w:type="dxa"/>
          </w:tcPr>
          <w:p w14:paraId="134F16D7" w14:textId="77777777" w:rsidR="00932737" w:rsidRDefault="00932737" w:rsidP="007901D9">
            <w:pPr>
              <w:pStyle w:val="Nidungvnbn"/>
              <w:ind w:firstLine="0"/>
            </w:pPr>
          </w:p>
        </w:tc>
        <w:tc>
          <w:tcPr>
            <w:tcW w:w="4729" w:type="dxa"/>
            <w:vAlign w:val="center"/>
          </w:tcPr>
          <w:p w14:paraId="5C2BE35C" w14:textId="77777777" w:rsidR="00932737" w:rsidRPr="00584B7F" w:rsidRDefault="00932737" w:rsidP="007901D9">
            <w:pPr>
              <w:pStyle w:val="Nidungvnbn"/>
              <w:ind w:firstLine="0"/>
              <w:jc w:val="center"/>
              <w:rPr>
                <w:b/>
                <w:bCs/>
              </w:rPr>
            </w:pPr>
            <w:r w:rsidRPr="00584B7F">
              <w:rPr>
                <w:b/>
                <w:bCs/>
              </w:rPr>
              <w:t>Ưu điểm</w:t>
            </w:r>
          </w:p>
        </w:tc>
        <w:tc>
          <w:tcPr>
            <w:tcW w:w="3037" w:type="dxa"/>
            <w:vAlign w:val="center"/>
          </w:tcPr>
          <w:p w14:paraId="1ABE358A" w14:textId="77777777" w:rsidR="00932737" w:rsidRPr="00584B7F" w:rsidRDefault="00932737" w:rsidP="007901D9">
            <w:pPr>
              <w:pStyle w:val="Nidungvnbn"/>
              <w:ind w:firstLine="0"/>
              <w:jc w:val="center"/>
              <w:rPr>
                <w:b/>
                <w:bCs/>
              </w:rPr>
            </w:pPr>
            <w:r w:rsidRPr="00584B7F">
              <w:rPr>
                <w:b/>
                <w:bCs/>
              </w:rPr>
              <w:t>Nhược điểm</w:t>
            </w:r>
          </w:p>
        </w:tc>
      </w:tr>
      <w:tr w:rsidR="00932737" w14:paraId="5730AC70" w14:textId="77777777" w:rsidTr="007901D9">
        <w:tc>
          <w:tcPr>
            <w:tcW w:w="1345" w:type="dxa"/>
            <w:vAlign w:val="center"/>
          </w:tcPr>
          <w:p w14:paraId="619632AE" w14:textId="77777777" w:rsidR="00932737" w:rsidRDefault="00932737" w:rsidP="007901D9">
            <w:pPr>
              <w:pStyle w:val="Nidungvnbn"/>
              <w:ind w:firstLine="0"/>
              <w:jc w:val="center"/>
              <w:rPr>
                <w:b/>
                <w:bCs/>
              </w:rPr>
            </w:pPr>
            <w:r w:rsidRPr="00584B7F">
              <w:rPr>
                <w:b/>
                <w:bCs/>
              </w:rPr>
              <w:t>Front-end</w:t>
            </w:r>
          </w:p>
          <w:p w14:paraId="5A2320B7" w14:textId="776BFF33" w:rsidR="00932737" w:rsidRPr="00584B7F" w:rsidRDefault="00932737" w:rsidP="007901D9">
            <w:pPr>
              <w:pStyle w:val="Nidungvnbn"/>
              <w:ind w:firstLine="0"/>
              <w:jc w:val="center"/>
              <w:rPr>
                <w:b/>
                <w:bCs/>
              </w:rPr>
            </w:pPr>
            <w:r>
              <w:rPr>
                <w:b/>
                <w:bCs/>
              </w:rPr>
              <w:t>(</w:t>
            </w:r>
            <w:r w:rsidRPr="00932737">
              <w:rPr>
                <w:b/>
                <w:bCs/>
              </w:rPr>
              <w:t>Express.JS</w:t>
            </w:r>
            <w:r>
              <w:rPr>
                <w:b/>
                <w:bCs/>
              </w:rPr>
              <w:t>)</w:t>
            </w:r>
          </w:p>
        </w:tc>
        <w:tc>
          <w:tcPr>
            <w:tcW w:w="4729" w:type="dxa"/>
            <w:vAlign w:val="center"/>
          </w:tcPr>
          <w:p w14:paraId="1A6040CD" w14:textId="77777777" w:rsidR="00824A45" w:rsidRDefault="00824A45" w:rsidP="00A560CA">
            <w:pPr>
              <w:pStyle w:val="Nidungvnbn"/>
              <w:numPr>
                <w:ilvl w:val="0"/>
                <w:numId w:val="8"/>
              </w:numPr>
              <w:ind w:left="342"/>
            </w:pPr>
            <w:r>
              <w:t>Có thể sử dụng trong việc xây dựng cả server-side rendering và client-side rendering: Express.js cho phép sử dụng các công cụ như React để xây dựng ứng dụng web với server-side rendering hoặc client-side rendering.</w:t>
            </w:r>
          </w:p>
          <w:p w14:paraId="79A2BED4" w14:textId="77777777" w:rsidR="00824A45" w:rsidRDefault="00824A45" w:rsidP="00A560CA">
            <w:pPr>
              <w:pStyle w:val="Nidungvnbn"/>
              <w:numPr>
                <w:ilvl w:val="0"/>
                <w:numId w:val="8"/>
              </w:numPr>
              <w:ind w:left="342"/>
            </w:pPr>
            <w:r>
              <w:t>Thân thiện với các công cụ front-end: Express.js có thể sử dụng chung các công cụ front-end phổ biến như NPM hoặc Yarn để quản lý các phụ thuộc và gói.</w:t>
            </w:r>
          </w:p>
          <w:p w14:paraId="480A4103" w14:textId="737FBA5B" w:rsidR="00932737" w:rsidRDefault="00824A45" w:rsidP="00A560CA">
            <w:pPr>
              <w:pStyle w:val="Nidungvnbn"/>
              <w:numPr>
                <w:ilvl w:val="0"/>
                <w:numId w:val="8"/>
              </w:numPr>
              <w:ind w:left="342"/>
              <w:jc w:val="left"/>
            </w:pPr>
            <w:r>
              <w:t>Công cụ debugging tốt: Express.js cung cấp các công cụ debugging tốt như Node Inspector, giúp lập trình viên dễ dàng theo dõi và sửa lỗi trong mã JavaScript của mình.</w:t>
            </w:r>
          </w:p>
        </w:tc>
        <w:tc>
          <w:tcPr>
            <w:tcW w:w="3037" w:type="dxa"/>
            <w:vAlign w:val="center"/>
          </w:tcPr>
          <w:p w14:paraId="6C922587" w14:textId="77777777" w:rsidR="00824A45" w:rsidRDefault="00824A45" w:rsidP="00A560CA">
            <w:pPr>
              <w:pStyle w:val="Nidungvnbn"/>
              <w:numPr>
                <w:ilvl w:val="0"/>
                <w:numId w:val="8"/>
              </w:numPr>
              <w:ind w:left="318"/>
            </w:pPr>
            <w:r>
              <w:t>Không phù hợp với các ứng dụng có yêu cầu tính toán cao: Express.js không phù hợp với các ứng dụng có yêu cầu tính toán cao, như các ứng dụng xử lý hình ảnh hoặc video.</w:t>
            </w:r>
          </w:p>
          <w:p w14:paraId="08238EF9" w14:textId="3DB69EAF" w:rsidR="00932737" w:rsidRDefault="00824A45" w:rsidP="00A560CA">
            <w:pPr>
              <w:pStyle w:val="Nidungvnbn"/>
              <w:numPr>
                <w:ilvl w:val="0"/>
                <w:numId w:val="8"/>
              </w:numPr>
              <w:ind w:left="318"/>
              <w:jc w:val="left"/>
            </w:pPr>
            <w:r>
              <w:t>Khả năng mở rộng khó khăn: Express.js không phải là một giải pháp mở rộng tốt cho các ứng dụng lớn hoặc phức tạp.</w:t>
            </w:r>
          </w:p>
        </w:tc>
      </w:tr>
      <w:tr w:rsidR="00932737" w14:paraId="7403CEC7" w14:textId="77777777" w:rsidTr="007901D9">
        <w:tc>
          <w:tcPr>
            <w:tcW w:w="1345" w:type="dxa"/>
            <w:vAlign w:val="center"/>
          </w:tcPr>
          <w:p w14:paraId="0154378F" w14:textId="77777777" w:rsidR="00932737" w:rsidRDefault="00932737" w:rsidP="007901D9">
            <w:pPr>
              <w:pStyle w:val="Nidungvnbn"/>
              <w:ind w:firstLine="0"/>
              <w:jc w:val="center"/>
              <w:rPr>
                <w:b/>
                <w:bCs/>
              </w:rPr>
            </w:pPr>
            <w:r w:rsidRPr="00584B7F">
              <w:rPr>
                <w:b/>
                <w:bCs/>
              </w:rPr>
              <w:t>Back-end</w:t>
            </w:r>
          </w:p>
          <w:p w14:paraId="16E40786" w14:textId="475B1299" w:rsidR="00932737" w:rsidRPr="00584B7F" w:rsidRDefault="00932737" w:rsidP="007901D9">
            <w:pPr>
              <w:pStyle w:val="Nidungvnbn"/>
              <w:ind w:firstLine="0"/>
              <w:jc w:val="center"/>
              <w:rPr>
                <w:b/>
                <w:bCs/>
              </w:rPr>
            </w:pPr>
            <w:r>
              <w:rPr>
                <w:b/>
                <w:bCs/>
              </w:rPr>
              <w:t>(</w:t>
            </w:r>
            <w:r w:rsidRPr="00932737">
              <w:rPr>
                <w:b/>
                <w:bCs/>
              </w:rPr>
              <w:t>Express.JS</w:t>
            </w:r>
            <w:r>
              <w:rPr>
                <w:b/>
                <w:bCs/>
              </w:rPr>
              <w:t>)</w:t>
            </w:r>
          </w:p>
        </w:tc>
        <w:tc>
          <w:tcPr>
            <w:tcW w:w="4729" w:type="dxa"/>
            <w:vAlign w:val="center"/>
          </w:tcPr>
          <w:p w14:paraId="106A9754" w14:textId="77777777" w:rsidR="00BE054C" w:rsidRDefault="00BE054C" w:rsidP="00A560CA">
            <w:pPr>
              <w:pStyle w:val="Nidungvnbn"/>
              <w:numPr>
                <w:ilvl w:val="0"/>
                <w:numId w:val="9"/>
              </w:numPr>
              <w:ind w:left="342"/>
            </w:pPr>
            <w:r>
              <w:t>Đơn giản và dễ sử dụng: Express.js được thiết kế để đơn giản và dễ sử dụng, giúp lập trình viên nhanh chóng xây dựng các ứng dụng web đáp ứng các yêu cầu cụ thể.</w:t>
            </w:r>
          </w:p>
          <w:p w14:paraId="643C26CA" w14:textId="77777777" w:rsidR="00BE054C" w:rsidRDefault="00BE054C" w:rsidP="00A560CA">
            <w:pPr>
              <w:pStyle w:val="Nidungvnbn"/>
              <w:numPr>
                <w:ilvl w:val="0"/>
                <w:numId w:val="9"/>
              </w:numPr>
              <w:ind w:left="342"/>
            </w:pPr>
            <w:r>
              <w:t>Cộng đồng lớn: Express.js có một cộng đồng lớn và đầy đủ các tài liệu học tập, giúp lập trình viên dễ dàng tìm kiếm thông tin và giúp đỡ khi cần.</w:t>
            </w:r>
          </w:p>
          <w:p w14:paraId="723BC544" w14:textId="72A8F2D7" w:rsidR="00932737" w:rsidRDefault="00BE054C" w:rsidP="00A560CA">
            <w:pPr>
              <w:pStyle w:val="Nidungvnbn"/>
              <w:numPr>
                <w:ilvl w:val="0"/>
                <w:numId w:val="9"/>
              </w:numPr>
              <w:ind w:left="342"/>
              <w:jc w:val="left"/>
            </w:pPr>
            <w:r>
              <w:lastRenderedPageBreak/>
              <w:t>Hỗ trợ middleware: Express.js hỗ trợ middleware, cho phép lập trình viên thêm các xử lý trung gian vào quá trình xử lý yêu cầu của ứng dụng.</w:t>
            </w:r>
          </w:p>
        </w:tc>
        <w:tc>
          <w:tcPr>
            <w:tcW w:w="3037" w:type="dxa"/>
            <w:vAlign w:val="center"/>
          </w:tcPr>
          <w:p w14:paraId="2E2C4946" w14:textId="53402E25" w:rsidR="00932737" w:rsidRDefault="00BE054C" w:rsidP="00A560CA">
            <w:pPr>
              <w:pStyle w:val="Nidungvnbn"/>
              <w:keepNext/>
              <w:numPr>
                <w:ilvl w:val="0"/>
                <w:numId w:val="9"/>
              </w:numPr>
              <w:ind w:left="288"/>
              <w:jc w:val="left"/>
            </w:pPr>
            <w:r w:rsidRPr="00BE054C">
              <w:lastRenderedPageBreak/>
              <w:t>Khả năng mở rộng khó khăn: Express.js không phù hợp với các ứng dụng lớn hoặc phức tạp, và việc mở rộng ứng dụng sử dụng Express.js có thể gặp khó khăn.</w:t>
            </w:r>
          </w:p>
        </w:tc>
      </w:tr>
    </w:tbl>
    <w:p w14:paraId="2FD757FF" w14:textId="196938ED" w:rsidR="000541BE" w:rsidRDefault="000541BE" w:rsidP="000541BE">
      <w:pPr>
        <w:pStyle w:val="Caption"/>
      </w:pPr>
      <w:bookmarkStart w:id="43" w:name="_Toc133602626"/>
      <w:r>
        <w:lastRenderedPageBreak/>
        <w:t>Bảng 1.</w:t>
      </w:r>
      <w:fldSimple w:instr=" SEQ Bảng_1. \* ARABIC ">
        <w:r w:rsidR="009D4776">
          <w:rPr>
            <w:noProof/>
          </w:rPr>
          <w:t>3</w:t>
        </w:r>
      </w:fldSimple>
      <w:r>
        <w:t xml:space="preserve"> Bảng đánh giá front-end và back-end trong Express.js</w:t>
      </w:r>
      <w:bookmarkEnd w:id="43"/>
    </w:p>
    <w:p w14:paraId="4A28FF96" w14:textId="1F18BD53" w:rsidR="009F5671" w:rsidRDefault="00395762" w:rsidP="00CE7D04">
      <w:pPr>
        <w:pStyle w:val="Nidungvnbn"/>
      </w:pPr>
      <w:r>
        <w:t xml:space="preserve">=&gt; </w:t>
      </w:r>
      <w:r w:rsidR="00CE7D04" w:rsidRPr="00CE7D04">
        <w:t>Tóm lại, Express.js là một framework Node.js phổ biến và dễ sử dụng trong việc xây dựng back-end của ứng dụng web</w:t>
      </w:r>
      <w:r>
        <w:t xml:space="preserve">. </w:t>
      </w:r>
      <w:r w:rsidRPr="00395762">
        <w:t>Phần front-end sẽ được xây dựng bằng các công nghệ khác và tương tác với Express.JS thông qua API.</w:t>
      </w:r>
      <w:r>
        <w:t xml:space="preserve"> </w:t>
      </w:r>
      <w:r w:rsidR="00CE7D04" w:rsidRPr="00CE7D04">
        <w:t>Tuy nhiên, Express.js không phù hợp với tất cả các loại ứng dụng và có nhược điểm riêng cho từng trường hợp sử dụng.</w:t>
      </w:r>
      <w:r>
        <w:t xml:space="preserve"> </w:t>
      </w:r>
    </w:p>
    <w:p w14:paraId="178A0F3A" w14:textId="3E88C91C" w:rsidR="002C7537" w:rsidRDefault="002C7537" w:rsidP="00A6135B">
      <w:pPr>
        <w:pStyle w:val="Tiumccp1"/>
      </w:pPr>
      <w:bookmarkStart w:id="44" w:name="_Toc133602612"/>
      <w:r>
        <w:t>2.4 Câu 4:</w:t>
      </w:r>
      <w:bookmarkEnd w:id="44"/>
      <w:r>
        <w:t xml:space="preserve"> </w:t>
      </w:r>
    </w:p>
    <w:p w14:paraId="799CD455" w14:textId="27D9A19E" w:rsidR="002C7537" w:rsidRDefault="002C7537" w:rsidP="002C7537">
      <w:pPr>
        <w:pStyle w:val="Tiumccp2"/>
      </w:pPr>
      <w:bookmarkStart w:id="45" w:name="_Toc133602613"/>
      <w:r>
        <w:t>2.4.1: Câu hỏi</w:t>
      </w:r>
      <w:bookmarkEnd w:id="45"/>
    </w:p>
    <w:p w14:paraId="579C6BD1" w14:textId="619641A8" w:rsidR="002D5CC2" w:rsidRDefault="002D5CC2" w:rsidP="002D5CC2">
      <w:pPr>
        <w:pStyle w:val="Nidungvnbn"/>
      </w:pPr>
      <w:r w:rsidRPr="002D5CC2">
        <w:t>Theo anh/chị expressjs là thư viện mã nguồn mở hay framework hay là ngôn ngữ lập trình web hay công cụ xây dựng web? Vì sao?</w:t>
      </w:r>
    </w:p>
    <w:p w14:paraId="108AAAFB" w14:textId="771335FC" w:rsidR="002C7537" w:rsidRDefault="002C7537" w:rsidP="002C7537">
      <w:pPr>
        <w:pStyle w:val="Tiumccp2"/>
      </w:pPr>
      <w:bookmarkStart w:id="46" w:name="_Toc133602614"/>
      <w:r>
        <w:t>2.4.2: Trả lời</w:t>
      </w:r>
      <w:bookmarkEnd w:id="46"/>
    </w:p>
    <w:p w14:paraId="180BE55A" w14:textId="77777777" w:rsidR="003975A2" w:rsidRDefault="003975A2" w:rsidP="003975A2">
      <w:pPr>
        <w:pStyle w:val="Nidungvnbn"/>
      </w:pPr>
      <w:r>
        <w:t>Vì ExpressJS cung cấp các tính năng cơ bản của một framework web và được xây dựng trên Node.js nên nó được sử dụng rộng rãi để phát triển các ứng dụng web đơn giản đến phức tạp. Do đó:</w:t>
      </w:r>
    </w:p>
    <w:p w14:paraId="53F2B45F" w14:textId="77777777" w:rsidR="00985362" w:rsidRPr="00985362" w:rsidRDefault="00985362" w:rsidP="00A560CA">
      <w:pPr>
        <w:pStyle w:val="Nidungvnbn"/>
        <w:numPr>
          <w:ilvl w:val="0"/>
          <w:numId w:val="11"/>
        </w:numPr>
      </w:pPr>
      <w:r w:rsidRPr="00985362">
        <w:t>ExpressJS là:</w:t>
      </w:r>
    </w:p>
    <w:p w14:paraId="20FE7E8D" w14:textId="76A1FD2B" w:rsidR="00985362" w:rsidRPr="00985362" w:rsidRDefault="00985362" w:rsidP="00A560CA">
      <w:pPr>
        <w:pStyle w:val="Nidungvnbn"/>
        <w:numPr>
          <w:ilvl w:val="1"/>
          <w:numId w:val="11"/>
        </w:numPr>
      </w:pPr>
      <w:r w:rsidRPr="00985362">
        <w:t>Thư viện mã nguồn mở: Vì mã nguồn của Express JS là mã nguồn được công bố và có thể được sửa đổi bởi bất kỳ ai. Đây là một lợi thế cho các nhà phát triển vì họ có thể tùy biến và cải tiến Express JS theo nhu cầu của họ.</w:t>
      </w:r>
      <w:r w:rsidR="00942CD0">
        <w:t xml:space="preserve"> </w:t>
      </w:r>
      <w:r w:rsidR="00942CD0" w:rsidRPr="00942CD0">
        <w:t>ExpressJS là một trong những thư viện phổ biến nhất được sử dụng để xây dựng các ứng dụng web và API trên Node.js. Nó cung cấp cho lập trình viên một số tính năng cần thiết chẳng hạn như định tuyến, middleware, xử lý lỗi, đọc dữ liệu POST, và nhiều tính năng khác.</w:t>
      </w:r>
    </w:p>
    <w:p w14:paraId="5E499920" w14:textId="1FF722CA" w:rsidR="00985362" w:rsidRPr="00985362" w:rsidRDefault="00985362" w:rsidP="00A560CA">
      <w:pPr>
        <w:pStyle w:val="Nidungvnbn"/>
        <w:numPr>
          <w:ilvl w:val="1"/>
          <w:numId w:val="11"/>
        </w:numPr>
      </w:pPr>
      <w:r w:rsidRPr="00985362">
        <w:lastRenderedPageBreak/>
        <w:t>Framework: vì Express JS vừa là một bộ công cụ và vừa là quy tắc để xây dựng các ứng dụng web. Express JS cung cấp các tính năng như middleware, routing, template engine, error handling,</w:t>
      </w:r>
      <w:r w:rsidR="006E5E1C">
        <w:t xml:space="preserve"> </w:t>
      </w:r>
      <w:r w:rsidR="006E5E1C" w:rsidRPr="006E5E1C">
        <w:t>xử lý yêu cầu HTTP,</w:t>
      </w:r>
      <w:r w:rsidR="006E5E1C">
        <w:t xml:space="preserve"> </w:t>
      </w:r>
      <w:r w:rsidR="006E5E1C" w:rsidRPr="006E5E1C">
        <w:t>xử lý cookie,</w:t>
      </w:r>
      <w:r w:rsidR="006E5E1C">
        <w:t xml:space="preserve"> </w:t>
      </w:r>
      <w:r w:rsidR="006E5E1C" w:rsidRPr="006E5E1C">
        <w:t>xử lý session,</w:t>
      </w:r>
      <w:r w:rsidRPr="00985362">
        <w:t>… để giúp các nhà phát triển tạo ra các ứng dụng web một cách nhanh chóng và hiệu quả.</w:t>
      </w:r>
      <w:r w:rsidR="00882998">
        <w:t xml:space="preserve"> </w:t>
      </w:r>
      <w:r w:rsidR="00882998" w:rsidRPr="00882998">
        <w:t>Vì vậy, ExpressJS là một framework web mạnh mẽ và được sử dụng rộng rãi trong cộng đồng phát triển Node.js để xây dựng các ứng dụng web và API chất lượng cao.</w:t>
      </w:r>
    </w:p>
    <w:p w14:paraId="4884396A" w14:textId="77777777" w:rsidR="00985362" w:rsidRPr="00B8731B" w:rsidRDefault="00985362" w:rsidP="00A560CA">
      <w:pPr>
        <w:pStyle w:val="Nidungvnbn"/>
        <w:numPr>
          <w:ilvl w:val="0"/>
          <w:numId w:val="11"/>
        </w:numPr>
        <w:rPr>
          <w:lang w:val="fr-FR"/>
        </w:rPr>
      </w:pPr>
      <w:r w:rsidRPr="00B8731B">
        <w:rPr>
          <w:lang w:val="fr-FR"/>
        </w:rPr>
        <w:t>Express JS không phải là:</w:t>
      </w:r>
    </w:p>
    <w:p w14:paraId="139B7AB7" w14:textId="06125A80" w:rsidR="00985362" w:rsidRPr="00B8731B" w:rsidRDefault="00985362" w:rsidP="00A560CA">
      <w:pPr>
        <w:pStyle w:val="Nidungvnbn"/>
        <w:numPr>
          <w:ilvl w:val="1"/>
          <w:numId w:val="11"/>
        </w:numPr>
        <w:rPr>
          <w:lang w:val="fr-FR"/>
        </w:rPr>
      </w:pPr>
      <w:r w:rsidRPr="00B8731B">
        <w:rPr>
          <w:lang w:val="fr-FR"/>
        </w:rPr>
        <w:t xml:space="preserve">Ngôn ngữ lập trình web: Vì Express JS không phải là một ngôn ngữ lập trình mà chỉ là một framework sử dụng ngôn ngữ lập trình Javascript. </w:t>
      </w:r>
      <w:r w:rsidR="00511748" w:rsidRPr="00B8731B">
        <w:rPr>
          <w:lang w:val="fr-FR"/>
        </w:rPr>
        <w:t>Ngôn ngữ lập trình web</w:t>
      </w:r>
      <w:r w:rsidR="00951DBD" w:rsidRPr="00B8731B">
        <w:rPr>
          <w:lang w:val="fr-FR"/>
        </w:rPr>
        <w:t xml:space="preserve"> phải</w:t>
      </w:r>
      <w:r w:rsidR="00511748" w:rsidRPr="00B8731B">
        <w:rPr>
          <w:lang w:val="fr-FR"/>
        </w:rPr>
        <w:t xml:space="preserve"> là một ngôn ngữ được sử dụng để viết mã phía server hoặc phía client của ứng dụng web. Ví dụ, HTML được sử dụng để xác định cấu trúc của một trang web, CSS được sử dụng để định dạng trang web và JavaScript được sử dụng để tương tác với các phần tử HTML và xử lý dữ liệu trên trang web. Các ngôn ngữ lập trình phía server như PHP, Python, Ruby, Java, và C# được sử dụng để xử lý các yêu cầu từ trình duyệt web và tạo ra các phản hồi tương ứng.</w:t>
      </w:r>
    </w:p>
    <w:p w14:paraId="54269ABC" w14:textId="1DA9112F" w:rsidR="0013583F" w:rsidRPr="0063007D" w:rsidRDefault="00985362" w:rsidP="00A560CA">
      <w:pPr>
        <w:pStyle w:val="Nidungvnbn"/>
        <w:numPr>
          <w:ilvl w:val="1"/>
          <w:numId w:val="11"/>
        </w:numPr>
        <w:rPr>
          <w:lang w:val="fr-FR"/>
        </w:rPr>
      </w:pPr>
      <w:r w:rsidRPr="00B8731B">
        <w:rPr>
          <w:lang w:val="fr-FR"/>
        </w:rPr>
        <w:t>Công cụ xây dựng website: Vì ExpressJS không phải là một công cụ xây dựng website mà chỉ là một framework để xây dựng các ứng dụng web. Công cụ xây dựng website là một phần mềm hoặc dịch vụ cho phép người dùng tạo ra các trang web mà không cần biết lập trình, ví dụ như WordPress, Wix, Squarespace, …</w:t>
      </w:r>
      <w:r w:rsidR="00D86977" w:rsidRPr="00B8731B">
        <w:rPr>
          <w:lang w:val="fr-FR"/>
        </w:rPr>
        <w:t xml:space="preserve"> Do đó, ExpressJS không phải là công cụ xây dựng website đầy đủ, mà chỉ là một công cụ để xây dựng các ứng dụng web và API bằng ngôn ngữ JavaScript trên nền tảng Node.js.</w:t>
      </w:r>
    </w:p>
    <w:p w14:paraId="6CB32D28" w14:textId="5722265D" w:rsidR="007E7FF7" w:rsidRPr="00056E75" w:rsidRDefault="007E7FF7" w:rsidP="007E7FF7">
      <w:pPr>
        <w:tabs>
          <w:tab w:val="center" w:pos="6379"/>
        </w:tabs>
        <w:spacing w:after="200" w:line="276" w:lineRule="auto"/>
        <w:jc w:val="center"/>
        <w:rPr>
          <w:b/>
          <w:sz w:val="32"/>
          <w:szCs w:val="32"/>
        </w:rPr>
      </w:pPr>
      <w:r w:rsidRPr="00056E75">
        <w:rPr>
          <w:b/>
          <w:sz w:val="32"/>
          <w:szCs w:val="32"/>
        </w:rPr>
        <w:lastRenderedPageBreak/>
        <w:t>TÀI LIỆU THAM KHẢO</w:t>
      </w:r>
    </w:p>
    <w:p w14:paraId="581C2614" w14:textId="09F34B1C" w:rsidR="00D452B9" w:rsidRDefault="00D452B9" w:rsidP="002E2F5E">
      <w:pPr>
        <w:pStyle w:val="NormalWeb"/>
        <w:spacing w:before="0" w:beforeAutospacing="0" w:after="0" w:afterAutospacing="0"/>
        <w:ind w:right="-41"/>
        <w:rPr>
          <w:color w:val="000000"/>
          <w:sz w:val="26"/>
          <w:szCs w:val="26"/>
        </w:rPr>
      </w:pPr>
      <w:r w:rsidRPr="002E2F5E">
        <w:rPr>
          <w:color w:val="000000"/>
          <w:sz w:val="26"/>
          <w:szCs w:val="26"/>
        </w:rPr>
        <w:t>[1</w:t>
      </w:r>
      <w:r w:rsidR="002E2F5E" w:rsidRPr="002E2F5E">
        <w:rPr>
          <w:color w:val="000000"/>
          <w:sz w:val="26"/>
          <w:szCs w:val="26"/>
        </w:rPr>
        <w:t xml:space="preserve">] </w:t>
      </w:r>
      <w:r w:rsidR="008C4AFF">
        <w:rPr>
          <w:color w:val="000000"/>
          <w:sz w:val="26"/>
          <w:szCs w:val="26"/>
        </w:rPr>
        <w:t>Cloudinary Upload API R</w:t>
      </w:r>
      <w:r w:rsidR="002E2F5E" w:rsidRPr="002E2F5E">
        <w:rPr>
          <w:color w:val="000000"/>
          <w:sz w:val="26"/>
          <w:szCs w:val="26"/>
        </w:rPr>
        <w:t xml:space="preserve">eference - </w:t>
      </w:r>
      <w:hyperlink r:id="rId20" w:history="1">
        <w:r w:rsidR="002E2F5E" w:rsidRPr="005F29D5">
          <w:rPr>
            <w:rStyle w:val="Hyperlink"/>
            <w:sz w:val="26"/>
            <w:szCs w:val="26"/>
          </w:rPr>
          <w:t>https://cloudinary.com/documentation/image_upload_api_reference</w:t>
        </w:r>
      </w:hyperlink>
    </w:p>
    <w:p w14:paraId="2A385E6B" w14:textId="0D56711F" w:rsidR="002E2F5E" w:rsidRPr="002E2F5E" w:rsidRDefault="002E2F5E" w:rsidP="00D452B9">
      <w:pPr>
        <w:pStyle w:val="NormalWeb"/>
        <w:spacing w:before="0" w:beforeAutospacing="0" w:after="0" w:afterAutospacing="0"/>
        <w:ind w:right="-41"/>
        <w:jc w:val="both"/>
      </w:pPr>
    </w:p>
    <w:p w14:paraId="4AEDA78E" w14:textId="648E886F" w:rsidR="00D452B9" w:rsidRPr="002E2F5E" w:rsidRDefault="00D452B9" w:rsidP="002E2F5E">
      <w:pPr>
        <w:pStyle w:val="NormalWeb"/>
        <w:spacing w:before="0" w:beforeAutospacing="0" w:after="0" w:afterAutospacing="0"/>
        <w:ind w:right="-41"/>
        <w:rPr>
          <w:sz w:val="26"/>
          <w:szCs w:val="26"/>
          <w:lang w:val="fr-FR"/>
        </w:rPr>
      </w:pPr>
      <w:r w:rsidRPr="00B8731B">
        <w:rPr>
          <w:color w:val="000000"/>
          <w:sz w:val="26"/>
          <w:szCs w:val="26"/>
          <w:lang w:val="fr-FR"/>
        </w:rPr>
        <w:t xml:space="preserve">[2] </w:t>
      </w:r>
      <w:r w:rsidR="002E2F5E" w:rsidRPr="002E2F5E">
        <w:rPr>
          <w:sz w:val="26"/>
          <w:szCs w:val="26"/>
          <w:lang w:val="fr-FR"/>
        </w:rPr>
        <w:t xml:space="preserve">Socket.IO Documentation - </w:t>
      </w:r>
      <w:hyperlink r:id="rId21" w:history="1">
        <w:r w:rsidR="002E2F5E" w:rsidRPr="002E2F5E">
          <w:rPr>
            <w:rStyle w:val="Hyperlink"/>
            <w:sz w:val="26"/>
            <w:szCs w:val="26"/>
            <w:lang w:val="fr-FR"/>
          </w:rPr>
          <w:t>https://socket.io/docs/v4/</w:t>
        </w:r>
      </w:hyperlink>
    </w:p>
    <w:p w14:paraId="60D83A36" w14:textId="77777777" w:rsidR="002E2F5E" w:rsidRPr="002E2F5E" w:rsidRDefault="002E2F5E" w:rsidP="002E2F5E">
      <w:pPr>
        <w:pStyle w:val="NormalWeb"/>
        <w:spacing w:before="0" w:beforeAutospacing="0" w:after="0" w:afterAutospacing="0"/>
        <w:ind w:right="-41"/>
        <w:rPr>
          <w:sz w:val="26"/>
          <w:szCs w:val="26"/>
          <w:lang w:val="fr-FR"/>
        </w:rPr>
      </w:pPr>
    </w:p>
    <w:p w14:paraId="1A41C7B5" w14:textId="5CE9FE34" w:rsidR="00D452B9" w:rsidRDefault="00D452B9" w:rsidP="00D452B9">
      <w:pPr>
        <w:pStyle w:val="NormalWeb"/>
        <w:spacing w:before="0" w:beforeAutospacing="0" w:after="0" w:afterAutospacing="0"/>
        <w:ind w:right="-41"/>
        <w:jc w:val="both"/>
        <w:rPr>
          <w:color w:val="000000"/>
          <w:sz w:val="26"/>
          <w:szCs w:val="26"/>
          <w:lang w:val="fr-FR"/>
        </w:rPr>
      </w:pPr>
      <w:r w:rsidRPr="002E2F5E">
        <w:rPr>
          <w:color w:val="000000"/>
          <w:sz w:val="26"/>
          <w:szCs w:val="26"/>
          <w:lang w:val="fr-FR"/>
        </w:rPr>
        <w:t xml:space="preserve">[3] </w:t>
      </w:r>
      <w:r w:rsidR="002E2F5E">
        <w:rPr>
          <w:color w:val="000000"/>
          <w:sz w:val="26"/>
          <w:szCs w:val="26"/>
          <w:lang w:val="fr-FR"/>
        </w:rPr>
        <w:t>ReactJS D</w:t>
      </w:r>
      <w:r w:rsidR="002E2F5E" w:rsidRPr="002E2F5E">
        <w:rPr>
          <w:color w:val="000000"/>
          <w:sz w:val="26"/>
          <w:szCs w:val="26"/>
          <w:lang w:val="fr-FR"/>
        </w:rPr>
        <w:t>ocumentation</w:t>
      </w:r>
      <w:r w:rsidR="002E2F5E">
        <w:rPr>
          <w:color w:val="000000"/>
          <w:sz w:val="26"/>
          <w:szCs w:val="26"/>
          <w:lang w:val="fr-FR"/>
        </w:rPr>
        <w:t xml:space="preserve"> - </w:t>
      </w:r>
      <w:hyperlink r:id="rId22" w:history="1">
        <w:r w:rsidR="002E2F5E" w:rsidRPr="005F29D5">
          <w:rPr>
            <w:rStyle w:val="Hyperlink"/>
            <w:sz w:val="26"/>
            <w:szCs w:val="26"/>
            <w:lang w:val="fr-FR"/>
          </w:rPr>
          <w:t>https://legacy.reactjs.org/docs/getting-started.html</w:t>
        </w:r>
      </w:hyperlink>
    </w:p>
    <w:p w14:paraId="2E5373FA" w14:textId="111EF7F9" w:rsidR="002E2F5E" w:rsidRDefault="002E2F5E" w:rsidP="00D452B9">
      <w:pPr>
        <w:pStyle w:val="NormalWeb"/>
        <w:spacing w:before="0" w:beforeAutospacing="0" w:after="0" w:afterAutospacing="0"/>
        <w:ind w:right="-41"/>
        <w:jc w:val="both"/>
        <w:rPr>
          <w:color w:val="000000"/>
          <w:sz w:val="26"/>
          <w:szCs w:val="26"/>
          <w:lang w:val="fr-FR"/>
        </w:rPr>
      </w:pPr>
    </w:p>
    <w:p w14:paraId="6C1BD7E2" w14:textId="57BD4EAF" w:rsidR="002E2F5E" w:rsidRDefault="002E2F5E" w:rsidP="00D452B9">
      <w:pPr>
        <w:pStyle w:val="NormalWeb"/>
        <w:spacing w:before="0" w:beforeAutospacing="0" w:after="0" w:afterAutospacing="0"/>
        <w:ind w:right="-41"/>
        <w:jc w:val="both"/>
        <w:rPr>
          <w:color w:val="000000"/>
          <w:sz w:val="26"/>
          <w:szCs w:val="26"/>
          <w:lang w:val="fr-FR"/>
        </w:rPr>
      </w:pPr>
      <w:r>
        <w:rPr>
          <w:color w:val="000000"/>
          <w:sz w:val="26"/>
          <w:szCs w:val="26"/>
          <w:lang w:val="fr-FR"/>
        </w:rPr>
        <w:t>[4] Mongoose D</w:t>
      </w:r>
      <w:r w:rsidRPr="002E2F5E">
        <w:rPr>
          <w:color w:val="000000"/>
          <w:sz w:val="26"/>
          <w:szCs w:val="26"/>
          <w:lang w:val="fr-FR"/>
        </w:rPr>
        <w:t>ocumentation</w:t>
      </w:r>
      <w:r w:rsidR="00844477">
        <w:rPr>
          <w:color w:val="000000"/>
          <w:sz w:val="26"/>
          <w:szCs w:val="26"/>
          <w:lang w:val="fr-FR"/>
        </w:rPr>
        <w:t xml:space="preserve"> </w:t>
      </w:r>
      <w:r w:rsidRPr="002E2F5E">
        <w:rPr>
          <w:color w:val="000000"/>
          <w:sz w:val="26"/>
          <w:szCs w:val="26"/>
          <w:lang w:val="fr-FR"/>
        </w:rPr>
        <w:t xml:space="preserve">- </w:t>
      </w:r>
      <w:hyperlink r:id="rId23" w:history="1">
        <w:r w:rsidR="00844477" w:rsidRPr="005F29D5">
          <w:rPr>
            <w:rStyle w:val="Hyperlink"/>
            <w:sz w:val="26"/>
            <w:szCs w:val="26"/>
            <w:lang w:val="fr-FR"/>
          </w:rPr>
          <w:t>https://mongoosejs.com/docs/</w:t>
        </w:r>
      </w:hyperlink>
    </w:p>
    <w:p w14:paraId="08CF321C" w14:textId="77777777" w:rsidR="00844477" w:rsidRPr="002E2F5E" w:rsidRDefault="00844477" w:rsidP="00D452B9">
      <w:pPr>
        <w:pStyle w:val="NormalWeb"/>
        <w:spacing w:before="0" w:beforeAutospacing="0" w:after="0" w:afterAutospacing="0"/>
        <w:ind w:right="-41"/>
        <w:jc w:val="both"/>
        <w:rPr>
          <w:sz w:val="26"/>
          <w:szCs w:val="26"/>
          <w:lang w:val="fr-FR"/>
        </w:rPr>
      </w:pPr>
    </w:p>
    <w:p w14:paraId="31043463" w14:textId="0AEED2B1" w:rsidR="00844477" w:rsidRPr="00B8731B" w:rsidRDefault="00844477" w:rsidP="00D452B9">
      <w:pPr>
        <w:pStyle w:val="Nidungvnbn"/>
        <w:rPr>
          <w:lang w:val="fr-FR"/>
        </w:rPr>
      </w:pPr>
    </w:p>
    <w:sectPr w:rsidR="00844477" w:rsidRPr="00B8731B" w:rsidSect="00DB7595">
      <w:headerReference w:type="default" r:id="rId2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CCF0A" w14:textId="77777777" w:rsidR="006D694B" w:rsidRDefault="006D694B" w:rsidP="00453AB1">
      <w:r>
        <w:separator/>
      </w:r>
    </w:p>
  </w:endnote>
  <w:endnote w:type="continuationSeparator" w:id="0">
    <w:p w14:paraId="4F865D98" w14:textId="77777777" w:rsidR="006D694B" w:rsidRDefault="006D694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489E7" w14:textId="77777777" w:rsidR="006D694B" w:rsidRDefault="006D694B" w:rsidP="00453AB1">
      <w:r>
        <w:separator/>
      </w:r>
    </w:p>
  </w:footnote>
  <w:footnote w:type="continuationSeparator" w:id="0">
    <w:p w14:paraId="5970F68F" w14:textId="77777777" w:rsidR="006D694B" w:rsidRDefault="006D694B"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99895" w14:textId="77777777" w:rsidR="00614CD4" w:rsidRDefault="00614CD4">
    <w:pPr>
      <w:pStyle w:val="Header"/>
      <w:jc w:val="center"/>
    </w:pPr>
  </w:p>
  <w:p w14:paraId="23AF7C60" w14:textId="77777777" w:rsidR="00614CD4" w:rsidRDefault="00614CD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1F21A5" w14:textId="05BE7278" w:rsidR="00614CD4" w:rsidRDefault="00614CD4">
        <w:pPr>
          <w:pStyle w:val="Header"/>
          <w:jc w:val="center"/>
        </w:pPr>
        <w:r>
          <w:fldChar w:fldCharType="begin"/>
        </w:r>
        <w:r>
          <w:instrText xml:space="preserve"> PAGE   \* MERGEFORMAT </w:instrText>
        </w:r>
        <w:r>
          <w:fldChar w:fldCharType="separate"/>
        </w:r>
        <w:r w:rsidR="009D4776">
          <w:rPr>
            <w:noProof/>
          </w:rPr>
          <w:t>iv</w:t>
        </w:r>
        <w:r>
          <w:rPr>
            <w:noProof/>
          </w:rPr>
          <w:fldChar w:fldCharType="end"/>
        </w:r>
      </w:p>
    </w:sdtContent>
  </w:sdt>
  <w:p w14:paraId="725A79DA" w14:textId="77777777" w:rsidR="00614CD4" w:rsidRDefault="00614CD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18E14F5D" w14:textId="67639635" w:rsidR="00614CD4" w:rsidRDefault="00614CD4">
        <w:pPr>
          <w:pStyle w:val="Header"/>
          <w:jc w:val="center"/>
        </w:pPr>
        <w:r>
          <w:fldChar w:fldCharType="begin"/>
        </w:r>
        <w:r>
          <w:instrText xml:space="preserve"> PAGE   \* MERGEFORMAT </w:instrText>
        </w:r>
        <w:r>
          <w:fldChar w:fldCharType="separate"/>
        </w:r>
        <w:r w:rsidR="009D4776">
          <w:rPr>
            <w:noProof/>
          </w:rPr>
          <w:t>24</w:t>
        </w:r>
        <w:r>
          <w:rPr>
            <w:noProof/>
          </w:rPr>
          <w:fldChar w:fldCharType="end"/>
        </w:r>
      </w:p>
    </w:sdtContent>
  </w:sdt>
  <w:p w14:paraId="16AE7176" w14:textId="77777777" w:rsidR="00614CD4" w:rsidRDefault="00614CD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506FD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E2833"/>
    <w:multiLevelType w:val="hybridMultilevel"/>
    <w:tmpl w:val="B2DAE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850912"/>
    <w:multiLevelType w:val="hybridMultilevel"/>
    <w:tmpl w:val="3F367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E65D60"/>
    <w:multiLevelType w:val="hybridMultilevel"/>
    <w:tmpl w:val="E9260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57287D"/>
    <w:multiLevelType w:val="hybridMultilevel"/>
    <w:tmpl w:val="FF3C6B8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2C21B1B"/>
    <w:multiLevelType w:val="hybridMultilevel"/>
    <w:tmpl w:val="2CC4B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F17BBB"/>
    <w:multiLevelType w:val="hybridMultilevel"/>
    <w:tmpl w:val="74DEEDC8"/>
    <w:lvl w:ilvl="0" w:tplc="16D4136E">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0572F14"/>
    <w:multiLevelType w:val="hybridMultilevel"/>
    <w:tmpl w:val="72886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684141"/>
    <w:multiLevelType w:val="hybridMultilevel"/>
    <w:tmpl w:val="5AAE4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DA5EB2"/>
    <w:multiLevelType w:val="hybridMultilevel"/>
    <w:tmpl w:val="154C7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D10BE2"/>
    <w:multiLevelType w:val="hybridMultilevel"/>
    <w:tmpl w:val="F86A8D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2046BC"/>
    <w:multiLevelType w:val="hybridMultilevel"/>
    <w:tmpl w:val="AD9EFD3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E7D1192"/>
    <w:multiLevelType w:val="hybridMultilevel"/>
    <w:tmpl w:val="A7DAE6A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5883A47"/>
    <w:multiLevelType w:val="hybridMultilevel"/>
    <w:tmpl w:val="E6F04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5759E"/>
    <w:multiLevelType w:val="hybridMultilevel"/>
    <w:tmpl w:val="F042B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4117F4"/>
    <w:multiLevelType w:val="hybridMultilevel"/>
    <w:tmpl w:val="64EC1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9635D1"/>
    <w:multiLevelType w:val="multilevel"/>
    <w:tmpl w:val="8B9A0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A891C08"/>
    <w:multiLevelType w:val="hybridMultilevel"/>
    <w:tmpl w:val="1D884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E36407C"/>
    <w:multiLevelType w:val="hybridMultilevel"/>
    <w:tmpl w:val="4502B8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B4076BC"/>
    <w:multiLevelType w:val="hybridMultilevel"/>
    <w:tmpl w:val="B0567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C3072E5"/>
    <w:multiLevelType w:val="hybridMultilevel"/>
    <w:tmpl w:val="A78AC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9A11A3"/>
    <w:multiLevelType w:val="hybridMultilevel"/>
    <w:tmpl w:val="86A87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567ADB"/>
    <w:multiLevelType w:val="hybridMultilevel"/>
    <w:tmpl w:val="0A10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F21B83"/>
    <w:multiLevelType w:val="hybridMultilevel"/>
    <w:tmpl w:val="3D9846C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36F6B01"/>
    <w:multiLevelType w:val="hybridMultilevel"/>
    <w:tmpl w:val="864C9E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1D41C0B"/>
    <w:multiLevelType w:val="hybridMultilevel"/>
    <w:tmpl w:val="26F4E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70B303B"/>
    <w:multiLevelType w:val="hybridMultilevel"/>
    <w:tmpl w:val="EADC8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7DF7DD2"/>
    <w:multiLevelType w:val="hybridMultilevel"/>
    <w:tmpl w:val="5E6E3FFA"/>
    <w:lvl w:ilvl="0" w:tplc="16D4136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8047B42"/>
    <w:multiLevelType w:val="hybridMultilevel"/>
    <w:tmpl w:val="DFF08C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7D7EAE"/>
    <w:multiLevelType w:val="hybridMultilevel"/>
    <w:tmpl w:val="399C7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636C91"/>
    <w:multiLevelType w:val="hybridMultilevel"/>
    <w:tmpl w:val="B0F091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EAC5411"/>
    <w:multiLevelType w:val="hybridMultilevel"/>
    <w:tmpl w:val="B4BC1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6"/>
  </w:num>
  <w:num w:numId="3">
    <w:abstractNumId w:val="4"/>
  </w:num>
  <w:num w:numId="4">
    <w:abstractNumId w:val="24"/>
  </w:num>
  <w:num w:numId="5">
    <w:abstractNumId w:val="23"/>
  </w:num>
  <w:num w:numId="6">
    <w:abstractNumId w:val="30"/>
  </w:num>
  <w:num w:numId="7">
    <w:abstractNumId w:val="11"/>
  </w:num>
  <w:num w:numId="8">
    <w:abstractNumId w:val="6"/>
  </w:num>
  <w:num w:numId="9">
    <w:abstractNumId w:val="27"/>
  </w:num>
  <w:num w:numId="10">
    <w:abstractNumId w:val="18"/>
  </w:num>
  <w:num w:numId="11">
    <w:abstractNumId w:val="12"/>
  </w:num>
  <w:num w:numId="12">
    <w:abstractNumId w:val="7"/>
  </w:num>
  <w:num w:numId="13">
    <w:abstractNumId w:val="20"/>
  </w:num>
  <w:num w:numId="14">
    <w:abstractNumId w:val="28"/>
  </w:num>
  <w:num w:numId="15">
    <w:abstractNumId w:val="9"/>
  </w:num>
  <w:num w:numId="16">
    <w:abstractNumId w:val="1"/>
  </w:num>
  <w:num w:numId="17">
    <w:abstractNumId w:val="13"/>
  </w:num>
  <w:num w:numId="18">
    <w:abstractNumId w:val="19"/>
  </w:num>
  <w:num w:numId="19">
    <w:abstractNumId w:val="15"/>
  </w:num>
  <w:num w:numId="20">
    <w:abstractNumId w:val="5"/>
  </w:num>
  <w:num w:numId="21">
    <w:abstractNumId w:val="29"/>
  </w:num>
  <w:num w:numId="22">
    <w:abstractNumId w:val="14"/>
  </w:num>
  <w:num w:numId="23">
    <w:abstractNumId w:val="25"/>
  </w:num>
  <w:num w:numId="24">
    <w:abstractNumId w:val="21"/>
  </w:num>
  <w:num w:numId="25">
    <w:abstractNumId w:val="22"/>
  </w:num>
  <w:num w:numId="26">
    <w:abstractNumId w:val="17"/>
  </w:num>
  <w:num w:numId="27">
    <w:abstractNumId w:val="31"/>
  </w:num>
  <w:num w:numId="28">
    <w:abstractNumId w:val="26"/>
  </w:num>
  <w:num w:numId="29">
    <w:abstractNumId w:val="3"/>
  </w:num>
  <w:num w:numId="30">
    <w:abstractNumId w:val="10"/>
  </w:num>
  <w:num w:numId="31">
    <w:abstractNumId w:val="8"/>
  </w:num>
  <w:num w:numId="32">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91"/>
    <w:rsid w:val="00000FCE"/>
    <w:rsid w:val="00004A30"/>
    <w:rsid w:val="000122B1"/>
    <w:rsid w:val="0001356A"/>
    <w:rsid w:val="00014322"/>
    <w:rsid w:val="000157AB"/>
    <w:rsid w:val="0001763D"/>
    <w:rsid w:val="00024496"/>
    <w:rsid w:val="00031C61"/>
    <w:rsid w:val="0003227F"/>
    <w:rsid w:val="00034784"/>
    <w:rsid w:val="000363B4"/>
    <w:rsid w:val="00036895"/>
    <w:rsid w:val="00037349"/>
    <w:rsid w:val="0004408E"/>
    <w:rsid w:val="0004598E"/>
    <w:rsid w:val="000541BE"/>
    <w:rsid w:val="00056E75"/>
    <w:rsid w:val="000646DC"/>
    <w:rsid w:val="0006718E"/>
    <w:rsid w:val="00067C9A"/>
    <w:rsid w:val="000709F4"/>
    <w:rsid w:val="00070D5A"/>
    <w:rsid w:val="00071DBA"/>
    <w:rsid w:val="00073FDA"/>
    <w:rsid w:val="00077EB5"/>
    <w:rsid w:val="00077F6E"/>
    <w:rsid w:val="00082F79"/>
    <w:rsid w:val="000846D4"/>
    <w:rsid w:val="00085069"/>
    <w:rsid w:val="000900F8"/>
    <w:rsid w:val="00092EB8"/>
    <w:rsid w:val="00093AC9"/>
    <w:rsid w:val="000A00AA"/>
    <w:rsid w:val="000A1F1C"/>
    <w:rsid w:val="000A57CA"/>
    <w:rsid w:val="000A6483"/>
    <w:rsid w:val="000A6A00"/>
    <w:rsid w:val="000A7AB7"/>
    <w:rsid w:val="000A7C41"/>
    <w:rsid w:val="000B3A05"/>
    <w:rsid w:val="000B7329"/>
    <w:rsid w:val="000C73B8"/>
    <w:rsid w:val="000C7F59"/>
    <w:rsid w:val="000D06DB"/>
    <w:rsid w:val="000D2C0C"/>
    <w:rsid w:val="000D4359"/>
    <w:rsid w:val="000D49FB"/>
    <w:rsid w:val="000D6F23"/>
    <w:rsid w:val="000E05A8"/>
    <w:rsid w:val="000E2671"/>
    <w:rsid w:val="000E2B0A"/>
    <w:rsid w:val="000E5A98"/>
    <w:rsid w:val="000F13A5"/>
    <w:rsid w:val="0010003D"/>
    <w:rsid w:val="00101637"/>
    <w:rsid w:val="00105989"/>
    <w:rsid w:val="001128A9"/>
    <w:rsid w:val="00115BB0"/>
    <w:rsid w:val="00117773"/>
    <w:rsid w:val="00117E93"/>
    <w:rsid w:val="00124B81"/>
    <w:rsid w:val="001332B7"/>
    <w:rsid w:val="00133AD2"/>
    <w:rsid w:val="0013528D"/>
    <w:rsid w:val="0013583F"/>
    <w:rsid w:val="00137133"/>
    <w:rsid w:val="001413E0"/>
    <w:rsid w:val="00144540"/>
    <w:rsid w:val="00147E23"/>
    <w:rsid w:val="001505AA"/>
    <w:rsid w:val="0015601E"/>
    <w:rsid w:val="00156C2E"/>
    <w:rsid w:val="001622C3"/>
    <w:rsid w:val="0016374A"/>
    <w:rsid w:val="0016483B"/>
    <w:rsid w:val="00171F0F"/>
    <w:rsid w:val="001742B2"/>
    <w:rsid w:val="001745E5"/>
    <w:rsid w:val="00176EBE"/>
    <w:rsid w:val="001779DB"/>
    <w:rsid w:val="00182894"/>
    <w:rsid w:val="0018349C"/>
    <w:rsid w:val="00183CB2"/>
    <w:rsid w:val="00184A58"/>
    <w:rsid w:val="00184DE4"/>
    <w:rsid w:val="00187871"/>
    <w:rsid w:val="0019039D"/>
    <w:rsid w:val="001925F2"/>
    <w:rsid w:val="00195181"/>
    <w:rsid w:val="00195494"/>
    <w:rsid w:val="001976A0"/>
    <w:rsid w:val="001A23BA"/>
    <w:rsid w:val="001A23C9"/>
    <w:rsid w:val="001A4C88"/>
    <w:rsid w:val="001B309A"/>
    <w:rsid w:val="001C21DB"/>
    <w:rsid w:val="001C39C4"/>
    <w:rsid w:val="001C3FFD"/>
    <w:rsid w:val="001C67B6"/>
    <w:rsid w:val="001C6CAC"/>
    <w:rsid w:val="001C7CD1"/>
    <w:rsid w:val="001D19A2"/>
    <w:rsid w:val="001D3902"/>
    <w:rsid w:val="001E3770"/>
    <w:rsid w:val="001E488C"/>
    <w:rsid w:val="001E4D44"/>
    <w:rsid w:val="001E52DF"/>
    <w:rsid w:val="001F1AF2"/>
    <w:rsid w:val="001F2835"/>
    <w:rsid w:val="001F6D81"/>
    <w:rsid w:val="001F7E12"/>
    <w:rsid w:val="00207DC2"/>
    <w:rsid w:val="0021290A"/>
    <w:rsid w:val="00221809"/>
    <w:rsid w:val="00221B4D"/>
    <w:rsid w:val="00222980"/>
    <w:rsid w:val="00224851"/>
    <w:rsid w:val="00224F64"/>
    <w:rsid w:val="0022552A"/>
    <w:rsid w:val="002271EC"/>
    <w:rsid w:val="002304FD"/>
    <w:rsid w:val="00237903"/>
    <w:rsid w:val="0024450B"/>
    <w:rsid w:val="002451D8"/>
    <w:rsid w:val="002456DC"/>
    <w:rsid w:val="0025128F"/>
    <w:rsid w:val="00251C14"/>
    <w:rsid w:val="00252F26"/>
    <w:rsid w:val="00257A55"/>
    <w:rsid w:val="0026178B"/>
    <w:rsid w:val="0026363F"/>
    <w:rsid w:val="002703D2"/>
    <w:rsid w:val="00272B5B"/>
    <w:rsid w:val="00276A5B"/>
    <w:rsid w:val="00277A3C"/>
    <w:rsid w:val="0028054E"/>
    <w:rsid w:val="00280CD3"/>
    <w:rsid w:val="00284433"/>
    <w:rsid w:val="00287248"/>
    <w:rsid w:val="00287BBD"/>
    <w:rsid w:val="00290B0F"/>
    <w:rsid w:val="00291721"/>
    <w:rsid w:val="002936DE"/>
    <w:rsid w:val="002959AA"/>
    <w:rsid w:val="002A2FBA"/>
    <w:rsid w:val="002A3D4A"/>
    <w:rsid w:val="002A44CA"/>
    <w:rsid w:val="002A4C57"/>
    <w:rsid w:val="002B270F"/>
    <w:rsid w:val="002B567B"/>
    <w:rsid w:val="002B77A1"/>
    <w:rsid w:val="002C505D"/>
    <w:rsid w:val="002C7537"/>
    <w:rsid w:val="002D06CE"/>
    <w:rsid w:val="002D4629"/>
    <w:rsid w:val="002D5B24"/>
    <w:rsid w:val="002D5CC2"/>
    <w:rsid w:val="002D7352"/>
    <w:rsid w:val="002D796D"/>
    <w:rsid w:val="002E0894"/>
    <w:rsid w:val="002E2F5E"/>
    <w:rsid w:val="002E50BE"/>
    <w:rsid w:val="002F1BD7"/>
    <w:rsid w:val="002F7A5E"/>
    <w:rsid w:val="003004DE"/>
    <w:rsid w:val="003009E1"/>
    <w:rsid w:val="00305B38"/>
    <w:rsid w:val="00311BBC"/>
    <w:rsid w:val="00316A67"/>
    <w:rsid w:val="0031785B"/>
    <w:rsid w:val="00317E68"/>
    <w:rsid w:val="003218FF"/>
    <w:rsid w:val="00324114"/>
    <w:rsid w:val="00327324"/>
    <w:rsid w:val="0033135C"/>
    <w:rsid w:val="00331592"/>
    <w:rsid w:val="00333834"/>
    <w:rsid w:val="0033431A"/>
    <w:rsid w:val="003347E0"/>
    <w:rsid w:val="0034492B"/>
    <w:rsid w:val="003522A5"/>
    <w:rsid w:val="0035667D"/>
    <w:rsid w:val="003611F8"/>
    <w:rsid w:val="003623D2"/>
    <w:rsid w:val="00366D9D"/>
    <w:rsid w:val="00371856"/>
    <w:rsid w:val="003735E3"/>
    <w:rsid w:val="00382634"/>
    <w:rsid w:val="00382D3A"/>
    <w:rsid w:val="003865FE"/>
    <w:rsid w:val="00391906"/>
    <w:rsid w:val="00391C35"/>
    <w:rsid w:val="003945AB"/>
    <w:rsid w:val="00395412"/>
    <w:rsid w:val="00395762"/>
    <w:rsid w:val="00395E69"/>
    <w:rsid w:val="003975A2"/>
    <w:rsid w:val="003B2109"/>
    <w:rsid w:val="003B3B60"/>
    <w:rsid w:val="003B4CFB"/>
    <w:rsid w:val="003B562A"/>
    <w:rsid w:val="003C04D1"/>
    <w:rsid w:val="003C0F36"/>
    <w:rsid w:val="003C13BE"/>
    <w:rsid w:val="003C1D7C"/>
    <w:rsid w:val="003C3FAD"/>
    <w:rsid w:val="003C444C"/>
    <w:rsid w:val="003E12DB"/>
    <w:rsid w:val="003F2254"/>
    <w:rsid w:val="003F387D"/>
    <w:rsid w:val="003F3A53"/>
    <w:rsid w:val="00402229"/>
    <w:rsid w:val="00402AEB"/>
    <w:rsid w:val="00402C8C"/>
    <w:rsid w:val="00405A8F"/>
    <w:rsid w:val="00405DC7"/>
    <w:rsid w:val="00413FC1"/>
    <w:rsid w:val="00421801"/>
    <w:rsid w:val="004238E5"/>
    <w:rsid w:val="004266AA"/>
    <w:rsid w:val="0042743F"/>
    <w:rsid w:val="00427644"/>
    <w:rsid w:val="00433907"/>
    <w:rsid w:val="00435EB5"/>
    <w:rsid w:val="00440A79"/>
    <w:rsid w:val="00441BCF"/>
    <w:rsid w:val="0044280B"/>
    <w:rsid w:val="004435F6"/>
    <w:rsid w:val="0045100B"/>
    <w:rsid w:val="00453AB1"/>
    <w:rsid w:val="00455C13"/>
    <w:rsid w:val="00467BEF"/>
    <w:rsid w:val="0047034A"/>
    <w:rsid w:val="00470D4E"/>
    <w:rsid w:val="00471C56"/>
    <w:rsid w:val="004722E1"/>
    <w:rsid w:val="004737F3"/>
    <w:rsid w:val="00474589"/>
    <w:rsid w:val="00474B83"/>
    <w:rsid w:val="00476208"/>
    <w:rsid w:val="00477313"/>
    <w:rsid w:val="0047732A"/>
    <w:rsid w:val="00486476"/>
    <w:rsid w:val="00491434"/>
    <w:rsid w:val="00495709"/>
    <w:rsid w:val="004A289E"/>
    <w:rsid w:val="004A6A75"/>
    <w:rsid w:val="004A7C39"/>
    <w:rsid w:val="004B6A4D"/>
    <w:rsid w:val="004B6DE1"/>
    <w:rsid w:val="004B7626"/>
    <w:rsid w:val="004C4527"/>
    <w:rsid w:val="004C7A9D"/>
    <w:rsid w:val="004D1361"/>
    <w:rsid w:val="004D41F3"/>
    <w:rsid w:val="004E0607"/>
    <w:rsid w:val="004E15AB"/>
    <w:rsid w:val="004E15C2"/>
    <w:rsid w:val="004E276A"/>
    <w:rsid w:val="004E3C16"/>
    <w:rsid w:val="004E5B01"/>
    <w:rsid w:val="004E73CC"/>
    <w:rsid w:val="004F4F4F"/>
    <w:rsid w:val="00504579"/>
    <w:rsid w:val="005057FF"/>
    <w:rsid w:val="00505850"/>
    <w:rsid w:val="0050752B"/>
    <w:rsid w:val="005104B0"/>
    <w:rsid w:val="00510925"/>
    <w:rsid w:val="00510A9C"/>
    <w:rsid w:val="00511748"/>
    <w:rsid w:val="005128E9"/>
    <w:rsid w:val="00512BB5"/>
    <w:rsid w:val="005163D7"/>
    <w:rsid w:val="00522038"/>
    <w:rsid w:val="00522E07"/>
    <w:rsid w:val="00523289"/>
    <w:rsid w:val="00523644"/>
    <w:rsid w:val="00523BEF"/>
    <w:rsid w:val="00523D35"/>
    <w:rsid w:val="005246E0"/>
    <w:rsid w:val="0053156D"/>
    <w:rsid w:val="00531773"/>
    <w:rsid w:val="00532635"/>
    <w:rsid w:val="00534579"/>
    <w:rsid w:val="005400A1"/>
    <w:rsid w:val="005432CC"/>
    <w:rsid w:val="005456B0"/>
    <w:rsid w:val="0054730C"/>
    <w:rsid w:val="005505AF"/>
    <w:rsid w:val="00550F5B"/>
    <w:rsid w:val="0055127A"/>
    <w:rsid w:val="005548E9"/>
    <w:rsid w:val="00565954"/>
    <w:rsid w:val="0056783F"/>
    <w:rsid w:val="00570A0C"/>
    <w:rsid w:val="00572074"/>
    <w:rsid w:val="0057272B"/>
    <w:rsid w:val="00577143"/>
    <w:rsid w:val="00577172"/>
    <w:rsid w:val="0058363E"/>
    <w:rsid w:val="00584B7F"/>
    <w:rsid w:val="00584FA8"/>
    <w:rsid w:val="005912A8"/>
    <w:rsid w:val="00592184"/>
    <w:rsid w:val="00593511"/>
    <w:rsid w:val="00594A25"/>
    <w:rsid w:val="00594B74"/>
    <w:rsid w:val="005A2A6A"/>
    <w:rsid w:val="005A4BE1"/>
    <w:rsid w:val="005A5E90"/>
    <w:rsid w:val="005A6D03"/>
    <w:rsid w:val="005B3B84"/>
    <w:rsid w:val="005B72EF"/>
    <w:rsid w:val="005C016C"/>
    <w:rsid w:val="005C0658"/>
    <w:rsid w:val="005C2458"/>
    <w:rsid w:val="005C357A"/>
    <w:rsid w:val="005C4BFD"/>
    <w:rsid w:val="005D4FAB"/>
    <w:rsid w:val="005D5C20"/>
    <w:rsid w:val="005E0EFA"/>
    <w:rsid w:val="005E336B"/>
    <w:rsid w:val="005E4BC8"/>
    <w:rsid w:val="005F0611"/>
    <w:rsid w:val="005F0938"/>
    <w:rsid w:val="005F2E21"/>
    <w:rsid w:val="005F32D7"/>
    <w:rsid w:val="005F44D4"/>
    <w:rsid w:val="00602B79"/>
    <w:rsid w:val="006030D1"/>
    <w:rsid w:val="006117BA"/>
    <w:rsid w:val="006133FC"/>
    <w:rsid w:val="00613642"/>
    <w:rsid w:val="00614CD4"/>
    <w:rsid w:val="00614CE3"/>
    <w:rsid w:val="00615D45"/>
    <w:rsid w:val="00616D91"/>
    <w:rsid w:val="006224E0"/>
    <w:rsid w:val="006228C2"/>
    <w:rsid w:val="006246CB"/>
    <w:rsid w:val="00626609"/>
    <w:rsid w:val="00626D5F"/>
    <w:rsid w:val="0063007D"/>
    <w:rsid w:val="00632913"/>
    <w:rsid w:val="006413B7"/>
    <w:rsid w:val="0064189C"/>
    <w:rsid w:val="00641A5F"/>
    <w:rsid w:val="0064388B"/>
    <w:rsid w:val="00644B3D"/>
    <w:rsid w:val="00650D6A"/>
    <w:rsid w:val="006519FD"/>
    <w:rsid w:val="00651ACF"/>
    <w:rsid w:val="00652EB8"/>
    <w:rsid w:val="00655197"/>
    <w:rsid w:val="00661F9A"/>
    <w:rsid w:val="0066216D"/>
    <w:rsid w:val="00665035"/>
    <w:rsid w:val="00666126"/>
    <w:rsid w:val="006663F0"/>
    <w:rsid w:val="0066668D"/>
    <w:rsid w:val="00667CB7"/>
    <w:rsid w:val="00670496"/>
    <w:rsid w:val="00670A56"/>
    <w:rsid w:val="00673803"/>
    <w:rsid w:val="00674C19"/>
    <w:rsid w:val="006768B5"/>
    <w:rsid w:val="00677823"/>
    <w:rsid w:val="00692377"/>
    <w:rsid w:val="006943D8"/>
    <w:rsid w:val="00696C4C"/>
    <w:rsid w:val="00696EA5"/>
    <w:rsid w:val="006A0295"/>
    <w:rsid w:val="006A0FBB"/>
    <w:rsid w:val="006A7534"/>
    <w:rsid w:val="006B0C37"/>
    <w:rsid w:val="006B4C5A"/>
    <w:rsid w:val="006C1A40"/>
    <w:rsid w:val="006C5242"/>
    <w:rsid w:val="006C6EC9"/>
    <w:rsid w:val="006D1DD5"/>
    <w:rsid w:val="006D4DFE"/>
    <w:rsid w:val="006D5758"/>
    <w:rsid w:val="006D694B"/>
    <w:rsid w:val="006E1836"/>
    <w:rsid w:val="006E5E1C"/>
    <w:rsid w:val="006F10B3"/>
    <w:rsid w:val="006F1810"/>
    <w:rsid w:val="006F27C7"/>
    <w:rsid w:val="006F4172"/>
    <w:rsid w:val="006F5432"/>
    <w:rsid w:val="006F5604"/>
    <w:rsid w:val="006F5A2A"/>
    <w:rsid w:val="00704128"/>
    <w:rsid w:val="00705183"/>
    <w:rsid w:val="0070617A"/>
    <w:rsid w:val="00710C62"/>
    <w:rsid w:val="0071112E"/>
    <w:rsid w:val="007125C0"/>
    <w:rsid w:val="00713A0F"/>
    <w:rsid w:val="00713CA8"/>
    <w:rsid w:val="00715815"/>
    <w:rsid w:val="00715D41"/>
    <w:rsid w:val="007304D2"/>
    <w:rsid w:val="00730C5B"/>
    <w:rsid w:val="00730E17"/>
    <w:rsid w:val="00731AEE"/>
    <w:rsid w:val="00732521"/>
    <w:rsid w:val="007341C3"/>
    <w:rsid w:val="00734417"/>
    <w:rsid w:val="00737340"/>
    <w:rsid w:val="00737E2B"/>
    <w:rsid w:val="00742E44"/>
    <w:rsid w:val="00746228"/>
    <w:rsid w:val="007509C2"/>
    <w:rsid w:val="00750C72"/>
    <w:rsid w:val="007510FB"/>
    <w:rsid w:val="0075245F"/>
    <w:rsid w:val="00752DAB"/>
    <w:rsid w:val="00762EAF"/>
    <w:rsid w:val="0077627F"/>
    <w:rsid w:val="0078322F"/>
    <w:rsid w:val="007858C4"/>
    <w:rsid w:val="007901D9"/>
    <w:rsid w:val="00791EED"/>
    <w:rsid w:val="007A58C7"/>
    <w:rsid w:val="007A62D5"/>
    <w:rsid w:val="007A7696"/>
    <w:rsid w:val="007B149F"/>
    <w:rsid w:val="007B1A23"/>
    <w:rsid w:val="007B455B"/>
    <w:rsid w:val="007B67BE"/>
    <w:rsid w:val="007B7FF5"/>
    <w:rsid w:val="007C2670"/>
    <w:rsid w:val="007C4047"/>
    <w:rsid w:val="007C65B7"/>
    <w:rsid w:val="007D2D17"/>
    <w:rsid w:val="007D649D"/>
    <w:rsid w:val="007E1623"/>
    <w:rsid w:val="007E29C9"/>
    <w:rsid w:val="007E309D"/>
    <w:rsid w:val="007E6259"/>
    <w:rsid w:val="007E6AB9"/>
    <w:rsid w:val="007E7FF7"/>
    <w:rsid w:val="007F2181"/>
    <w:rsid w:val="007F334A"/>
    <w:rsid w:val="007F395F"/>
    <w:rsid w:val="007F7248"/>
    <w:rsid w:val="008006DB"/>
    <w:rsid w:val="008030E2"/>
    <w:rsid w:val="00804316"/>
    <w:rsid w:val="008121E3"/>
    <w:rsid w:val="008135F4"/>
    <w:rsid w:val="008217A0"/>
    <w:rsid w:val="00821EDA"/>
    <w:rsid w:val="008224E9"/>
    <w:rsid w:val="00824A45"/>
    <w:rsid w:val="00827EB7"/>
    <w:rsid w:val="00832446"/>
    <w:rsid w:val="00835A24"/>
    <w:rsid w:val="00840B34"/>
    <w:rsid w:val="00840DF4"/>
    <w:rsid w:val="00844477"/>
    <w:rsid w:val="00844C67"/>
    <w:rsid w:val="00852304"/>
    <w:rsid w:val="00855834"/>
    <w:rsid w:val="008568C6"/>
    <w:rsid w:val="00857183"/>
    <w:rsid w:val="0086002F"/>
    <w:rsid w:val="0086279C"/>
    <w:rsid w:val="00863D2F"/>
    <w:rsid w:val="00867569"/>
    <w:rsid w:val="00867C2D"/>
    <w:rsid w:val="00872718"/>
    <w:rsid w:val="0087700A"/>
    <w:rsid w:val="00880D36"/>
    <w:rsid w:val="00882998"/>
    <w:rsid w:val="0088489E"/>
    <w:rsid w:val="0089518D"/>
    <w:rsid w:val="00895E5E"/>
    <w:rsid w:val="008A5C47"/>
    <w:rsid w:val="008A67D5"/>
    <w:rsid w:val="008A6BB5"/>
    <w:rsid w:val="008B2F45"/>
    <w:rsid w:val="008B379E"/>
    <w:rsid w:val="008B41D0"/>
    <w:rsid w:val="008B55A0"/>
    <w:rsid w:val="008B72CD"/>
    <w:rsid w:val="008C4AFF"/>
    <w:rsid w:val="008C4C74"/>
    <w:rsid w:val="008C6D01"/>
    <w:rsid w:val="008D14D7"/>
    <w:rsid w:val="008D30BF"/>
    <w:rsid w:val="008D30FC"/>
    <w:rsid w:val="008D4DF5"/>
    <w:rsid w:val="008D5E9C"/>
    <w:rsid w:val="008D7673"/>
    <w:rsid w:val="008E24C1"/>
    <w:rsid w:val="008E3398"/>
    <w:rsid w:val="008E6453"/>
    <w:rsid w:val="008E664A"/>
    <w:rsid w:val="008E66A9"/>
    <w:rsid w:val="008F086A"/>
    <w:rsid w:val="008F4D1C"/>
    <w:rsid w:val="008F7716"/>
    <w:rsid w:val="00901B31"/>
    <w:rsid w:val="0090328A"/>
    <w:rsid w:val="00903EEF"/>
    <w:rsid w:val="00903FCB"/>
    <w:rsid w:val="009044D8"/>
    <w:rsid w:val="00906344"/>
    <w:rsid w:val="009070F7"/>
    <w:rsid w:val="009079BB"/>
    <w:rsid w:val="0091282D"/>
    <w:rsid w:val="00915A0D"/>
    <w:rsid w:val="009174D6"/>
    <w:rsid w:val="00923A85"/>
    <w:rsid w:val="0092527E"/>
    <w:rsid w:val="00926C93"/>
    <w:rsid w:val="00931474"/>
    <w:rsid w:val="00932737"/>
    <w:rsid w:val="009353FA"/>
    <w:rsid w:val="00935612"/>
    <w:rsid w:val="00941C85"/>
    <w:rsid w:val="00942B81"/>
    <w:rsid w:val="00942CD0"/>
    <w:rsid w:val="009432DB"/>
    <w:rsid w:val="0094374D"/>
    <w:rsid w:val="00945A00"/>
    <w:rsid w:val="00951DBD"/>
    <w:rsid w:val="00953995"/>
    <w:rsid w:val="00954D8A"/>
    <w:rsid w:val="00955768"/>
    <w:rsid w:val="0096484B"/>
    <w:rsid w:val="00972226"/>
    <w:rsid w:val="00980CD4"/>
    <w:rsid w:val="00981836"/>
    <w:rsid w:val="00985362"/>
    <w:rsid w:val="00987AA9"/>
    <w:rsid w:val="0099105E"/>
    <w:rsid w:val="009955EC"/>
    <w:rsid w:val="00995EF6"/>
    <w:rsid w:val="00996958"/>
    <w:rsid w:val="009A0808"/>
    <w:rsid w:val="009A0956"/>
    <w:rsid w:val="009A53DC"/>
    <w:rsid w:val="009A55C5"/>
    <w:rsid w:val="009A7642"/>
    <w:rsid w:val="009B1C36"/>
    <w:rsid w:val="009B491A"/>
    <w:rsid w:val="009B5D77"/>
    <w:rsid w:val="009B6657"/>
    <w:rsid w:val="009C3DED"/>
    <w:rsid w:val="009C5C89"/>
    <w:rsid w:val="009C5DD3"/>
    <w:rsid w:val="009C6AD3"/>
    <w:rsid w:val="009C7845"/>
    <w:rsid w:val="009D0EDF"/>
    <w:rsid w:val="009D4776"/>
    <w:rsid w:val="009D69F3"/>
    <w:rsid w:val="009E40DC"/>
    <w:rsid w:val="009E445F"/>
    <w:rsid w:val="009E5970"/>
    <w:rsid w:val="009F0C81"/>
    <w:rsid w:val="009F1472"/>
    <w:rsid w:val="009F2245"/>
    <w:rsid w:val="009F4847"/>
    <w:rsid w:val="009F5671"/>
    <w:rsid w:val="009F6702"/>
    <w:rsid w:val="00A01C2B"/>
    <w:rsid w:val="00A060C1"/>
    <w:rsid w:val="00A23EA2"/>
    <w:rsid w:val="00A35307"/>
    <w:rsid w:val="00A373E0"/>
    <w:rsid w:val="00A560CA"/>
    <w:rsid w:val="00A6135B"/>
    <w:rsid w:val="00A61C01"/>
    <w:rsid w:val="00A62280"/>
    <w:rsid w:val="00A62F0C"/>
    <w:rsid w:val="00A650B8"/>
    <w:rsid w:val="00A66923"/>
    <w:rsid w:val="00A7110F"/>
    <w:rsid w:val="00A72C21"/>
    <w:rsid w:val="00A763D9"/>
    <w:rsid w:val="00A76ED0"/>
    <w:rsid w:val="00A81C57"/>
    <w:rsid w:val="00A92045"/>
    <w:rsid w:val="00A94618"/>
    <w:rsid w:val="00A95EED"/>
    <w:rsid w:val="00A962D0"/>
    <w:rsid w:val="00A97438"/>
    <w:rsid w:val="00A976CE"/>
    <w:rsid w:val="00A97751"/>
    <w:rsid w:val="00A97E7C"/>
    <w:rsid w:val="00AA2754"/>
    <w:rsid w:val="00AA2C16"/>
    <w:rsid w:val="00AA7FE4"/>
    <w:rsid w:val="00AB0556"/>
    <w:rsid w:val="00AB5E3A"/>
    <w:rsid w:val="00AC22B4"/>
    <w:rsid w:val="00AC7599"/>
    <w:rsid w:val="00AD04FA"/>
    <w:rsid w:val="00AE1256"/>
    <w:rsid w:val="00AE2ADC"/>
    <w:rsid w:val="00AE461C"/>
    <w:rsid w:val="00AE536E"/>
    <w:rsid w:val="00AE654B"/>
    <w:rsid w:val="00AE6C55"/>
    <w:rsid w:val="00AF1BBB"/>
    <w:rsid w:val="00AF7A8E"/>
    <w:rsid w:val="00B03DBB"/>
    <w:rsid w:val="00B05535"/>
    <w:rsid w:val="00B118C8"/>
    <w:rsid w:val="00B12AE9"/>
    <w:rsid w:val="00B1332B"/>
    <w:rsid w:val="00B17796"/>
    <w:rsid w:val="00B30864"/>
    <w:rsid w:val="00B31095"/>
    <w:rsid w:val="00B315AE"/>
    <w:rsid w:val="00B31D99"/>
    <w:rsid w:val="00B32572"/>
    <w:rsid w:val="00B469F1"/>
    <w:rsid w:val="00B5734C"/>
    <w:rsid w:val="00B62922"/>
    <w:rsid w:val="00B6701D"/>
    <w:rsid w:val="00B67881"/>
    <w:rsid w:val="00B839C8"/>
    <w:rsid w:val="00B8489D"/>
    <w:rsid w:val="00B8731B"/>
    <w:rsid w:val="00B903DC"/>
    <w:rsid w:val="00B94F11"/>
    <w:rsid w:val="00BA4488"/>
    <w:rsid w:val="00BA5F6B"/>
    <w:rsid w:val="00BA6C3A"/>
    <w:rsid w:val="00BB0A28"/>
    <w:rsid w:val="00BB18AE"/>
    <w:rsid w:val="00BB2AA6"/>
    <w:rsid w:val="00BB2B2A"/>
    <w:rsid w:val="00BB3EF6"/>
    <w:rsid w:val="00BC6B73"/>
    <w:rsid w:val="00BD0DAE"/>
    <w:rsid w:val="00BD35B3"/>
    <w:rsid w:val="00BD42D7"/>
    <w:rsid w:val="00BD6F90"/>
    <w:rsid w:val="00BD742D"/>
    <w:rsid w:val="00BE054C"/>
    <w:rsid w:val="00BE07CC"/>
    <w:rsid w:val="00BF0808"/>
    <w:rsid w:val="00BF0E21"/>
    <w:rsid w:val="00BF74FF"/>
    <w:rsid w:val="00C02C0E"/>
    <w:rsid w:val="00C173CD"/>
    <w:rsid w:val="00C21B7B"/>
    <w:rsid w:val="00C24474"/>
    <w:rsid w:val="00C260D2"/>
    <w:rsid w:val="00C30916"/>
    <w:rsid w:val="00C33157"/>
    <w:rsid w:val="00C376E6"/>
    <w:rsid w:val="00C40D7B"/>
    <w:rsid w:val="00C4152D"/>
    <w:rsid w:val="00C45BB2"/>
    <w:rsid w:val="00C504A0"/>
    <w:rsid w:val="00C529E1"/>
    <w:rsid w:val="00C53521"/>
    <w:rsid w:val="00C544AB"/>
    <w:rsid w:val="00C55DC4"/>
    <w:rsid w:val="00C56904"/>
    <w:rsid w:val="00C6422C"/>
    <w:rsid w:val="00C651CC"/>
    <w:rsid w:val="00C67E99"/>
    <w:rsid w:val="00C70A1B"/>
    <w:rsid w:val="00C72543"/>
    <w:rsid w:val="00C75086"/>
    <w:rsid w:val="00C76D9C"/>
    <w:rsid w:val="00C827C7"/>
    <w:rsid w:val="00C83E27"/>
    <w:rsid w:val="00C86A6A"/>
    <w:rsid w:val="00C9190F"/>
    <w:rsid w:val="00C94EC1"/>
    <w:rsid w:val="00C95964"/>
    <w:rsid w:val="00C97A5E"/>
    <w:rsid w:val="00CA017E"/>
    <w:rsid w:val="00CA1C39"/>
    <w:rsid w:val="00CA39A4"/>
    <w:rsid w:val="00CA489F"/>
    <w:rsid w:val="00CA49DF"/>
    <w:rsid w:val="00CB2AB7"/>
    <w:rsid w:val="00CB2C34"/>
    <w:rsid w:val="00CB3AD4"/>
    <w:rsid w:val="00CB5989"/>
    <w:rsid w:val="00CC02E1"/>
    <w:rsid w:val="00CC158D"/>
    <w:rsid w:val="00CC366B"/>
    <w:rsid w:val="00CC4CBC"/>
    <w:rsid w:val="00CC5B00"/>
    <w:rsid w:val="00CC6495"/>
    <w:rsid w:val="00CD040C"/>
    <w:rsid w:val="00CD061C"/>
    <w:rsid w:val="00CD13EC"/>
    <w:rsid w:val="00CD4E05"/>
    <w:rsid w:val="00CE2333"/>
    <w:rsid w:val="00CE244B"/>
    <w:rsid w:val="00CE26FC"/>
    <w:rsid w:val="00CE5555"/>
    <w:rsid w:val="00CE5A90"/>
    <w:rsid w:val="00CE7D04"/>
    <w:rsid w:val="00CF0253"/>
    <w:rsid w:val="00CF0D4C"/>
    <w:rsid w:val="00CF10B2"/>
    <w:rsid w:val="00CF1A78"/>
    <w:rsid w:val="00CF399F"/>
    <w:rsid w:val="00CF46F3"/>
    <w:rsid w:val="00D013CB"/>
    <w:rsid w:val="00D01B7A"/>
    <w:rsid w:val="00D06F21"/>
    <w:rsid w:val="00D06FF9"/>
    <w:rsid w:val="00D14D81"/>
    <w:rsid w:val="00D14E44"/>
    <w:rsid w:val="00D17098"/>
    <w:rsid w:val="00D22995"/>
    <w:rsid w:val="00D249E4"/>
    <w:rsid w:val="00D34332"/>
    <w:rsid w:val="00D34D21"/>
    <w:rsid w:val="00D40F51"/>
    <w:rsid w:val="00D424FB"/>
    <w:rsid w:val="00D452B9"/>
    <w:rsid w:val="00D4687F"/>
    <w:rsid w:val="00D506A9"/>
    <w:rsid w:val="00D6576C"/>
    <w:rsid w:val="00D66AC6"/>
    <w:rsid w:val="00D67CEC"/>
    <w:rsid w:val="00D7146E"/>
    <w:rsid w:val="00D73100"/>
    <w:rsid w:val="00D734DF"/>
    <w:rsid w:val="00D74E2B"/>
    <w:rsid w:val="00D76385"/>
    <w:rsid w:val="00D76C73"/>
    <w:rsid w:val="00D77F57"/>
    <w:rsid w:val="00D82196"/>
    <w:rsid w:val="00D849A9"/>
    <w:rsid w:val="00D86977"/>
    <w:rsid w:val="00D90F5B"/>
    <w:rsid w:val="00DA2C9B"/>
    <w:rsid w:val="00DA2FDE"/>
    <w:rsid w:val="00DA3246"/>
    <w:rsid w:val="00DA4BC9"/>
    <w:rsid w:val="00DB42FE"/>
    <w:rsid w:val="00DB6593"/>
    <w:rsid w:val="00DB7595"/>
    <w:rsid w:val="00DC07F3"/>
    <w:rsid w:val="00DC2276"/>
    <w:rsid w:val="00DC528B"/>
    <w:rsid w:val="00DC5FED"/>
    <w:rsid w:val="00DC7566"/>
    <w:rsid w:val="00DD19B2"/>
    <w:rsid w:val="00DD1DEE"/>
    <w:rsid w:val="00DD3283"/>
    <w:rsid w:val="00DD4557"/>
    <w:rsid w:val="00DD5A4A"/>
    <w:rsid w:val="00DD706D"/>
    <w:rsid w:val="00DD74FD"/>
    <w:rsid w:val="00DE711E"/>
    <w:rsid w:val="00DE7A6C"/>
    <w:rsid w:val="00DF3CB7"/>
    <w:rsid w:val="00DF7E7D"/>
    <w:rsid w:val="00E00774"/>
    <w:rsid w:val="00E14B36"/>
    <w:rsid w:val="00E165EE"/>
    <w:rsid w:val="00E201EE"/>
    <w:rsid w:val="00E24E67"/>
    <w:rsid w:val="00E27528"/>
    <w:rsid w:val="00E31C37"/>
    <w:rsid w:val="00E3298B"/>
    <w:rsid w:val="00E350A2"/>
    <w:rsid w:val="00E353E8"/>
    <w:rsid w:val="00E372E1"/>
    <w:rsid w:val="00E441DA"/>
    <w:rsid w:val="00E475C9"/>
    <w:rsid w:val="00E47A22"/>
    <w:rsid w:val="00E5188B"/>
    <w:rsid w:val="00E5346E"/>
    <w:rsid w:val="00E549BC"/>
    <w:rsid w:val="00E619D7"/>
    <w:rsid w:val="00E622A1"/>
    <w:rsid w:val="00E626F0"/>
    <w:rsid w:val="00E62CA5"/>
    <w:rsid w:val="00E62E33"/>
    <w:rsid w:val="00E671EA"/>
    <w:rsid w:val="00E67425"/>
    <w:rsid w:val="00E730DE"/>
    <w:rsid w:val="00E735E8"/>
    <w:rsid w:val="00E73E69"/>
    <w:rsid w:val="00E75D24"/>
    <w:rsid w:val="00E766EA"/>
    <w:rsid w:val="00E8253D"/>
    <w:rsid w:val="00E91662"/>
    <w:rsid w:val="00E918D6"/>
    <w:rsid w:val="00E9222D"/>
    <w:rsid w:val="00E949F2"/>
    <w:rsid w:val="00E96A64"/>
    <w:rsid w:val="00EA0235"/>
    <w:rsid w:val="00EA2BEC"/>
    <w:rsid w:val="00EA3A04"/>
    <w:rsid w:val="00EA6EC2"/>
    <w:rsid w:val="00EB0ABB"/>
    <w:rsid w:val="00EB0CF3"/>
    <w:rsid w:val="00EB6947"/>
    <w:rsid w:val="00EB76AA"/>
    <w:rsid w:val="00EB7867"/>
    <w:rsid w:val="00EC1530"/>
    <w:rsid w:val="00EC1EC0"/>
    <w:rsid w:val="00EC3AD2"/>
    <w:rsid w:val="00EC4137"/>
    <w:rsid w:val="00EC7ED8"/>
    <w:rsid w:val="00ED01FA"/>
    <w:rsid w:val="00ED2F89"/>
    <w:rsid w:val="00ED476E"/>
    <w:rsid w:val="00EE0994"/>
    <w:rsid w:val="00EE718A"/>
    <w:rsid w:val="00EF18AF"/>
    <w:rsid w:val="00EF7383"/>
    <w:rsid w:val="00F041BC"/>
    <w:rsid w:val="00F04603"/>
    <w:rsid w:val="00F072CF"/>
    <w:rsid w:val="00F1053B"/>
    <w:rsid w:val="00F113D1"/>
    <w:rsid w:val="00F17FB1"/>
    <w:rsid w:val="00F20E33"/>
    <w:rsid w:val="00F2226B"/>
    <w:rsid w:val="00F32166"/>
    <w:rsid w:val="00F32C89"/>
    <w:rsid w:val="00F429AB"/>
    <w:rsid w:val="00F46E10"/>
    <w:rsid w:val="00F52191"/>
    <w:rsid w:val="00F52463"/>
    <w:rsid w:val="00F52911"/>
    <w:rsid w:val="00F53C0E"/>
    <w:rsid w:val="00F54BDB"/>
    <w:rsid w:val="00F54FDF"/>
    <w:rsid w:val="00F56F7D"/>
    <w:rsid w:val="00F57EA5"/>
    <w:rsid w:val="00F6183C"/>
    <w:rsid w:val="00F63B30"/>
    <w:rsid w:val="00F658B6"/>
    <w:rsid w:val="00F660C5"/>
    <w:rsid w:val="00F66F6F"/>
    <w:rsid w:val="00F745D5"/>
    <w:rsid w:val="00F752E2"/>
    <w:rsid w:val="00F7630C"/>
    <w:rsid w:val="00F80A6C"/>
    <w:rsid w:val="00F80E27"/>
    <w:rsid w:val="00F8265E"/>
    <w:rsid w:val="00F85084"/>
    <w:rsid w:val="00F902A3"/>
    <w:rsid w:val="00F933BD"/>
    <w:rsid w:val="00F9488C"/>
    <w:rsid w:val="00F96F24"/>
    <w:rsid w:val="00F971F4"/>
    <w:rsid w:val="00FA0719"/>
    <w:rsid w:val="00FA0B9F"/>
    <w:rsid w:val="00FA0F59"/>
    <w:rsid w:val="00FA4BA2"/>
    <w:rsid w:val="00FA4C40"/>
    <w:rsid w:val="00FA5F11"/>
    <w:rsid w:val="00FB09E9"/>
    <w:rsid w:val="00FB2139"/>
    <w:rsid w:val="00FB23E0"/>
    <w:rsid w:val="00FB2BF0"/>
    <w:rsid w:val="00FB4F82"/>
    <w:rsid w:val="00FC0658"/>
    <w:rsid w:val="00FC1BFE"/>
    <w:rsid w:val="00FC400B"/>
    <w:rsid w:val="00FC531F"/>
    <w:rsid w:val="00FD359E"/>
    <w:rsid w:val="00FD4716"/>
    <w:rsid w:val="00FD76B2"/>
    <w:rsid w:val="00FD779D"/>
    <w:rsid w:val="00FE6399"/>
    <w:rsid w:val="00FE70D7"/>
    <w:rsid w:val="00FE7641"/>
    <w:rsid w:val="00FE7B45"/>
    <w:rsid w:val="00FE7F32"/>
    <w:rsid w:val="00FF0B6A"/>
    <w:rsid w:val="00FF6091"/>
    <w:rsid w:val="00FF63C0"/>
    <w:rsid w:val="00FF6BD5"/>
    <w:rsid w:val="00FF76DA"/>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F1357"/>
  <w15:docId w15:val="{A1CD6EF1-9F43-49E6-9A67-DB8B1AA7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94374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5548E9"/>
    <w:pPr>
      <w:ind w:left="720"/>
      <w:contextualSpacing/>
    </w:pPr>
  </w:style>
  <w:style w:type="paragraph" w:styleId="TOC5">
    <w:name w:val="toc 5"/>
    <w:basedOn w:val="Normal"/>
    <w:next w:val="Normal"/>
    <w:autoRedefine/>
    <w:uiPriority w:val="39"/>
    <w:unhideWhenUsed/>
    <w:rsid w:val="0016483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6483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6483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6483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6483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16483B"/>
    <w:rPr>
      <w:color w:val="605E5C"/>
      <w:shd w:val="clear" w:color="auto" w:fill="E1DFDD"/>
    </w:rPr>
  </w:style>
  <w:style w:type="paragraph" w:styleId="Title">
    <w:name w:val="Title"/>
    <w:basedOn w:val="Normal"/>
    <w:next w:val="Normal"/>
    <w:link w:val="TitleChar"/>
    <w:uiPriority w:val="10"/>
    <w:qFormat/>
    <w:rsid w:val="005220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038"/>
    <w:rPr>
      <w:rFonts w:asciiTheme="majorHAnsi" w:eastAsiaTheme="majorEastAsia" w:hAnsiTheme="majorHAnsi" w:cstheme="majorBidi"/>
      <w:spacing w:val="-10"/>
      <w:kern w:val="28"/>
      <w:sz w:val="56"/>
      <w:szCs w:val="56"/>
    </w:rPr>
  </w:style>
  <w:style w:type="character" w:customStyle="1" w:styleId="Heading9Char">
    <w:name w:val="Heading 9 Char"/>
    <w:basedOn w:val="DefaultParagraphFont"/>
    <w:link w:val="Heading9"/>
    <w:uiPriority w:val="9"/>
    <w:semiHidden/>
    <w:rsid w:val="0094374D"/>
    <w:rPr>
      <w:rFonts w:asciiTheme="majorHAnsi" w:eastAsiaTheme="majorEastAsia" w:hAnsiTheme="majorHAnsi" w:cstheme="majorBidi"/>
      <w:i/>
      <w:iCs/>
      <w:color w:val="272727" w:themeColor="text1" w:themeTint="D8"/>
      <w:sz w:val="21"/>
      <w:szCs w:val="21"/>
    </w:rPr>
  </w:style>
  <w:style w:type="paragraph" w:styleId="ListBullet">
    <w:name w:val="List Bullet"/>
    <w:basedOn w:val="Normal"/>
    <w:uiPriority w:val="99"/>
    <w:unhideWhenUsed/>
    <w:rsid w:val="00B32572"/>
    <w:pPr>
      <w:numPr>
        <w:numId w:val="1"/>
      </w:numPr>
      <w:contextualSpacing/>
    </w:pPr>
  </w:style>
  <w:style w:type="character" w:styleId="IntenseEmphasis">
    <w:name w:val="Intense Emphasis"/>
    <w:basedOn w:val="DefaultParagraphFont"/>
    <w:uiPriority w:val="21"/>
    <w:qFormat/>
    <w:rsid w:val="006768B5"/>
    <w:rPr>
      <w:i/>
      <w:iCs/>
      <w:color w:val="4F81BD" w:themeColor="accent1"/>
    </w:rPr>
  </w:style>
  <w:style w:type="character" w:styleId="FollowedHyperlink">
    <w:name w:val="FollowedHyperlink"/>
    <w:basedOn w:val="DefaultParagraphFont"/>
    <w:uiPriority w:val="99"/>
    <w:semiHidden/>
    <w:unhideWhenUsed/>
    <w:rsid w:val="002E2F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058">
      <w:bodyDiv w:val="1"/>
      <w:marLeft w:val="0"/>
      <w:marRight w:val="0"/>
      <w:marTop w:val="0"/>
      <w:marBottom w:val="0"/>
      <w:divBdr>
        <w:top w:val="none" w:sz="0" w:space="0" w:color="auto"/>
        <w:left w:val="none" w:sz="0" w:space="0" w:color="auto"/>
        <w:bottom w:val="none" w:sz="0" w:space="0" w:color="auto"/>
        <w:right w:val="none" w:sz="0" w:space="0" w:color="auto"/>
      </w:divBdr>
      <w:divsChild>
        <w:div w:id="1750342081">
          <w:marLeft w:val="-1417"/>
          <w:marRight w:val="0"/>
          <w:marTop w:val="0"/>
          <w:marBottom w:val="0"/>
          <w:divBdr>
            <w:top w:val="none" w:sz="0" w:space="0" w:color="auto"/>
            <w:left w:val="none" w:sz="0" w:space="0" w:color="auto"/>
            <w:bottom w:val="none" w:sz="0" w:space="0" w:color="auto"/>
            <w:right w:val="none" w:sz="0" w:space="0" w:color="auto"/>
          </w:divBdr>
        </w:div>
      </w:divsChild>
    </w:div>
    <w:div w:id="170409668">
      <w:bodyDiv w:val="1"/>
      <w:marLeft w:val="0"/>
      <w:marRight w:val="0"/>
      <w:marTop w:val="0"/>
      <w:marBottom w:val="0"/>
      <w:divBdr>
        <w:top w:val="none" w:sz="0" w:space="0" w:color="auto"/>
        <w:left w:val="none" w:sz="0" w:space="0" w:color="auto"/>
        <w:bottom w:val="none" w:sz="0" w:space="0" w:color="auto"/>
        <w:right w:val="none" w:sz="0" w:space="0" w:color="auto"/>
      </w:divBdr>
    </w:div>
    <w:div w:id="190805148">
      <w:bodyDiv w:val="1"/>
      <w:marLeft w:val="0"/>
      <w:marRight w:val="0"/>
      <w:marTop w:val="0"/>
      <w:marBottom w:val="0"/>
      <w:divBdr>
        <w:top w:val="none" w:sz="0" w:space="0" w:color="auto"/>
        <w:left w:val="none" w:sz="0" w:space="0" w:color="auto"/>
        <w:bottom w:val="none" w:sz="0" w:space="0" w:color="auto"/>
        <w:right w:val="none" w:sz="0" w:space="0" w:color="auto"/>
      </w:divBdr>
      <w:divsChild>
        <w:div w:id="983194938">
          <w:marLeft w:val="-1417"/>
          <w:marRight w:val="0"/>
          <w:marTop w:val="0"/>
          <w:marBottom w:val="0"/>
          <w:divBdr>
            <w:top w:val="none" w:sz="0" w:space="0" w:color="auto"/>
            <w:left w:val="none" w:sz="0" w:space="0" w:color="auto"/>
            <w:bottom w:val="none" w:sz="0" w:space="0" w:color="auto"/>
            <w:right w:val="none" w:sz="0" w:space="0" w:color="auto"/>
          </w:divBdr>
        </w:div>
      </w:divsChild>
    </w:div>
    <w:div w:id="213658481">
      <w:bodyDiv w:val="1"/>
      <w:marLeft w:val="0"/>
      <w:marRight w:val="0"/>
      <w:marTop w:val="0"/>
      <w:marBottom w:val="0"/>
      <w:divBdr>
        <w:top w:val="none" w:sz="0" w:space="0" w:color="auto"/>
        <w:left w:val="none" w:sz="0" w:space="0" w:color="auto"/>
        <w:bottom w:val="none" w:sz="0" w:space="0" w:color="auto"/>
        <w:right w:val="none" w:sz="0" w:space="0" w:color="auto"/>
      </w:divBdr>
    </w:div>
    <w:div w:id="222720711">
      <w:bodyDiv w:val="1"/>
      <w:marLeft w:val="0"/>
      <w:marRight w:val="0"/>
      <w:marTop w:val="0"/>
      <w:marBottom w:val="0"/>
      <w:divBdr>
        <w:top w:val="none" w:sz="0" w:space="0" w:color="auto"/>
        <w:left w:val="none" w:sz="0" w:space="0" w:color="auto"/>
        <w:bottom w:val="none" w:sz="0" w:space="0" w:color="auto"/>
        <w:right w:val="none" w:sz="0" w:space="0" w:color="auto"/>
      </w:divBdr>
      <w:divsChild>
        <w:div w:id="1015569194">
          <w:marLeft w:val="1440"/>
          <w:marRight w:val="0"/>
          <w:marTop w:val="0"/>
          <w:marBottom w:val="0"/>
          <w:divBdr>
            <w:top w:val="none" w:sz="0" w:space="0" w:color="auto"/>
            <w:left w:val="none" w:sz="0" w:space="0" w:color="auto"/>
            <w:bottom w:val="none" w:sz="0" w:space="0" w:color="auto"/>
            <w:right w:val="none" w:sz="0" w:space="0" w:color="auto"/>
          </w:divBdr>
        </w:div>
      </w:divsChild>
    </w:div>
    <w:div w:id="267154946">
      <w:bodyDiv w:val="1"/>
      <w:marLeft w:val="0"/>
      <w:marRight w:val="0"/>
      <w:marTop w:val="0"/>
      <w:marBottom w:val="0"/>
      <w:divBdr>
        <w:top w:val="none" w:sz="0" w:space="0" w:color="auto"/>
        <w:left w:val="none" w:sz="0" w:space="0" w:color="auto"/>
        <w:bottom w:val="none" w:sz="0" w:space="0" w:color="auto"/>
        <w:right w:val="none" w:sz="0" w:space="0" w:color="auto"/>
      </w:divBdr>
    </w:div>
    <w:div w:id="274749167">
      <w:bodyDiv w:val="1"/>
      <w:marLeft w:val="0"/>
      <w:marRight w:val="0"/>
      <w:marTop w:val="0"/>
      <w:marBottom w:val="0"/>
      <w:divBdr>
        <w:top w:val="none" w:sz="0" w:space="0" w:color="auto"/>
        <w:left w:val="none" w:sz="0" w:space="0" w:color="auto"/>
        <w:bottom w:val="none" w:sz="0" w:space="0" w:color="auto"/>
        <w:right w:val="none" w:sz="0" w:space="0" w:color="auto"/>
      </w:divBdr>
    </w:div>
    <w:div w:id="311177350">
      <w:bodyDiv w:val="1"/>
      <w:marLeft w:val="0"/>
      <w:marRight w:val="0"/>
      <w:marTop w:val="0"/>
      <w:marBottom w:val="0"/>
      <w:divBdr>
        <w:top w:val="none" w:sz="0" w:space="0" w:color="auto"/>
        <w:left w:val="none" w:sz="0" w:space="0" w:color="auto"/>
        <w:bottom w:val="none" w:sz="0" w:space="0" w:color="auto"/>
        <w:right w:val="none" w:sz="0" w:space="0" w:color="auto"/>
      </w:divBdr>
    </w:div>
    <w:div w:id="392630355">
      <w:bodyDiv w:val="1"/>
      <w:marLeft w:val="0"/>
      <w:marRight w:val="0"/>
      <w:marTop w:val="0"/>
      <w:marBottom w:val="0"/>
      <w:divBdr>
        <w:top w:val="none" w:sz="0" w:space="0" w:color="auto"/>
        <w:left w:val="none" w:sz="0" w:space="0" w:color="auto"/>
        <w:bottom w:val="none" w:sz="0" w:space="0" w:color="auto"/>
        <w:right w:val="none" w:sz="0" w:space="0" w:color="auto"/>
      </w:divBdr>
    </w:div>
    <w:div w:id="446236882">
      <w:bodyDiv w:val="1"/>
      <w:marLeft w:val="0"/>
      <w:marRight w:val="0"/>
      <w:marTop w:val="0"/>
      <w:marBottom w:val="0"/>
      <w:divBdr>
        <w:top w:val="none" w:sz="0" w:space="0" w:color="auto"/>
        <w:left w:val="none" w:sz="0" w:space="0" w:color="auto"/>
        <w:bottom w:val="none" w:sz="0" w:space="0" w:color="auto"/>
        <w:right w:val="none" w:sz="0" w:space="0" w:color="auto"/>
      </w:divBdr>
    </w:div>
    <w:div w:id="597835855">
      <w:bodyDiv w:val="1"/>
      <w:marLeft w:val="0"/>
      <w:marRight w:val="0"/>
      <w:marTop w:val="0"/>
      <w:marBottom w:val="0"/>
      <w:divBdr>
        <w:top w:val="none" w:sz="0" w:space="0" w:color="auto"/>
        <w:left w:val="none" w:sz="0" w:space="0" w:color="auto"/>
        <w:bottom w:val="none" w:sz="0" w:space="0" w:color="auto"/>
        <w:right w:val="none" w:sz="0" w:space="0" w:color="auto"/>
      </w:divBdr>
      <w:divsChild>
        <w:div w:id="1225875804">
          <w:marLeft w:val="-1417"/>
          <w:marRight w:val="0"/>
          <w:marTop w:val="0"/>
          <w:marBottom w:val="0"/>
          <w:divBdr>
            <w:top w:val="none" w:sz="0" w:space="0" w:color="auto"/>
            <w:left w:val="none" w:sz="0" w:space="0" w:color="auto"/>
            <w:bottom w:val="none" w:sz="0" w:space="0" w:color="auto"/>
            <w:right w:val="none" w:sz="0" w:space="0" w:color="auto"/>
          </w:divBdr>
        </w:div>
      </w:divsChild>
    </w:div>
    <w:div w:id="633029482">
      <w:bodyDiv w:val="1"/>
      <w:marLeft w:val="0"/>
      <w:marRight w:val="0"/>
      <w:marTop w:val="0"/>
      <w:marBottom w:val="0"/>
      <w:divBdr>
        <w:top w:val="none" w:sz="0" w:space="0" w:color="auto"/>
        <w:left w:val="none" w:sz="0" w:space="0" w:color="auto"/>
        <w:bottom w:val="none" w:sz="0" w:space="0" w:color="auto"/>
        <w:right w:val="none" w:sz="0" w:space="0" w:color="auto"/>
      </w:divBdr>
    </w:div>
    <w:div w:id="655186654">
      <w:bodyDiv w:val="1"/>
      <w:marLeft w:val="0"/>
      <w:marRight w:val="0"/>
      <w:marTop w:val="0"/>
      <w:marBottom w:val="0"/>
      <w:divBdr>
        <w:top w:val="none" w:sz="0" w:space="0" w:color="auto"/>
        <w:left w:val="none" w:sz="0" w:space="0" w:color="auto"/>
        <w:bottom w:val="none" w:sz="0" w:space="0" w:color="auto"/>
        <w:right w:val="none" w:sz="0" w:space="0" w:color="auto"/>
      </w:divBdr>
      <w:divsChild>
        <w:div w:id="1909269501">
          <w:marLeft w:val="-1417"/>
          <w:marRight w:val="0"/>
          <w:marTop w:val="0"/>
          <w:marBottom w:val="0"/>
          <w:divBdr>
            <w:top w:val="none" w:sz="0" w:space="0" w:color="auto"/>
            <w:left w:val="none" w:sz="0" w:space="0" w:color="auto"/>
            <w:bottom w:val="none" w:sz="0" w:space="0" w:color="auto"/>
            <w:right w:val="none" w:sz="0" w:space="0" w:color="auto"/>
          </w:divBdr>
        </w:div>
      </w:divsChild>
    </w:div>
    <w:div w:id="663434011">
      <w:bodyDiv w:val="1"/>
      <w:marLeft w:val="0"/>
      <w:marRight w:val="0"/>
      <w:marTop w:val="0"/>
      <w:marBottom w:val="0"/>
      <w:divBdr>
        <w:top w:val="none" w:sz="0" w:space="0" w:color="auto"/>
        <w:left w:val="none" w:sz="0" w:space="0" w:color="auto"/>
        <w:bottom w:val="none" w:sz="0" w:space="0" w:color="auto"/>
        <w:right w:val="none" w:sz="0" w:space="0" w:color="auto"/>
      </w:divBdr>
    </w:div>
    <w:div w:id="795149369">
      <w:bodyDiv w:val="1"/>
      <w:marLeft w:val="0"/>
      <w:marRight w:val="0"/>
      <w:marTop w:val="0"/>
      <w:marBottom w:val="0"/>
      <w:divBdr>
        <w:top w:val="none" w:sz="0" w:space="0" w:color="auto"/>
        <w:left w:val="none" w:sz="0" w:space="0" w:color="auto"/>
        <w:bottom w:val="none" w:sz="0" w:space="0" w:color="auto"/>
        <w:right w:val="none" w:sz="0" w:space="0" w:color="auto"/>
      </w:divBdr>
    </w:div>
    <w:div w:id="801002803">
      <w:bodyDiv w:val="1"/>
      <w:marLeft w:val="0"/>
      <w:marRight w:val="0"/>
      <w:marTop w:val="0"/>
      <w:marBottom w:val="0"/>
      <w:divBdr>
        <w:top w:val="none" w:sz="0" w:space="0" w:color="auto"/>
        <w:left w:val="none" w:sz="0" w:space="0" w:color="auto"/>
        <w:bottom w:val="none" w:sz="0" w:space="0" w:color="auto"/>
        <w:right w:val="none" w:sz="0" w:space="0" w:color="auto"/>
      </w:divBdr>
    </w:div>
    <w:div w:id="835725947">
      <w:bodyDiv w:val="1"/>
      <w:marLeft w:val="0"/>
      <w:marRight w:val="0"/>
      <w:marTop w:val="0"/>
      <w:marBottom w:val="0"/>
      <w:divBdr>
        <w:top w:val="none" w:sz="0" w:space="0" w:color="auto"/>
        <w:left w:val="none" w:sz="0" w:space="0" w:color="auto"/>
        <w:bottom w:val="none" w:sz="0" w:space="0" w:color="auto"/>
        <w:right w:val="none" w:sz="0" w:space="0" w:color="auto"/>
      </w:divBdr>
      <w:divsChild>
        <w:div w:id="1348210877">
          <w:marLeft w:val="-1417"/>
          <w:marRight w:val="0"/>
          <w:marTop w:val="0"/>
          <w:marBottom w:val="0"/>
          <w:divBdr>
            <w:top w:val="none" w:sz="0" w:space="0" w:color="auto"/>
            <w:left w:val="none" w:sz="0" w:space="0" w:color="auto"/>
            <w:bottom w:val="none" w:sz="0" w:space="0" w:color="auto"/>
            <w:right w:val="none" w:sz="0" w:space="0" w:color="auto"/>
          </w:divBdr>
        </w:div>
      </w:divsChild>
    </w:div>
    <w:div w:id="840237295">
      <w:bodyDiv w:val="1"/>
      <w:marLeft w:val="0"/>
      <w:marRight w:val="0"/>
      <w:marTop w:val="0"/>
      <w:marBottom w:val="0"/>
      <w:divBdr>
        <w:top w:val="none" w:sz="0" w:space="0" w:color="auto"/>
        <w:left w:val="none" w:sz="0" w:space="0" w:color="auto"/>
        <w:bottom w:val="none" w:sz="0" w:space="0" w:color="auto"/>
        <w:right w:val="none" w:sz="0" w:space="0" w:color="auto"/>
      </w:divBdr>
    </w:div>
    <w:div w:id="843476261">
      <w:bodyDiv w:val="1"/>
      <w:marLeft w:val="0"/>
      <w:marRight w:val="0"/>
      <w:marTop w:val="0"/>
      <w:marBottom w:val="0"/>
      <w:divBdr>
        <w:top w:val="none" w:sz="0" w:space="0" w:color="auto"/>
        <w:left w:val="none" w:sz="0" w:space="0" w:color="auto"/>
        <w:bottom w:val="none" w:sz="0" w:space="0" w:color="auto"/>
        <w:right w:val="none" w:sz="0" w:space="0" w:color="auto"/>
      </w:divBdr>
    </w:div>
    <w:div w:id="916982107">
      <w:bodyDiv w:val="1"/>
      <w:marLeft w:val="0"/>
      <w:marRight w:val="0"/>
      <w:marTop w:val="0"/>
      <w:marBottom w:val="0"/>
      <w:divBdr>
        <w:top w:val="none" w:sz="0" w:space="0" w:color="auto"/>
        <w:left w:val="none" w:sz="0" w:space="0" w:color="auto"/>
        <w:bottom w:val="none" w:sz="0" w:space="0" w:color="auto"/>
        <w:right w:val="none" w:sz="0" w:space="0" w:color="auto"/>
      </w:divBdr>
    </w:div>
    <w:div w:id="948581975">
      <w:bodyDiv w:val="1"/>
      <w:marLeft w:val="0"/>
      <w:marRight w:val="0"/>
      <w:marTop w:val="0"/>
      <w:marBottom w:val="0"/>
      <w:divBdr>
        <w:top w:val="none" w:sz="0" w:space="0" w:color="auto"/>
        <w:left w:val="none" w:sz="0" w:space="0" w:color="auto"/>
        <w:bottom w:val="none" w:sz="0" w:space="0" w:color="auto"/>
        <w:right w:val="none" w:sz="0" w:space="0" w:color="auto"/>
      </w:divBdr>
    </w:div>
    <w:div w:id="1009406045">
      <w:bodyDiv w:val="1"/>
      <w:marLeft w:val="0"/>
      <w:marRight w:val="0"/>
      <w:marTop w:val="0"/>
      <w:marBottom w:val="0"/>
      <w:divBdr>
        <w:top w:val="none" w:sz="0" w:space="0" w:color="auto"/>
        <w:left w:val="none" w:sz="0" w:space="0" w:color="auto"/>
        <w:bottom w:val="none" w:sz="0" w:space="0" w:color="auto"/>
        <w:right w:val="none" w:sz="0" w:space="0" w:color="auto"/>
      </w:divBdr>
    </w:div>
    <w:div w:id="1027562349">
      <w:bodyDiv w:val="1"/>
      <w:marLeft w:val="0"/>
      <w:marRight w:val="0"/>
      <w:marTop w:val="0"/>
      <w:marBottom w:val="0"/>
      <w:divBdr>
        <w:top w:val="none" w:sz="0" w:space="0" w:color="auto"/>
        <w:left w:val="none" w:sz="0" w:space="0" w:color="auto"/>
        <w:bottom w:val="none" w:sz="0" w:space="0" w:color="auto"/>
        <w:right w:val="none" w:sz="0" w:space="0" w:color="auto"/>
      </w:divBdr>
    </w:div>
    <w:div w:id="1035302731">
      <w:bodyDiv w:val="1"/>
      <w:marLeft w:val="0"/>
      <w:marRight w:val="0"/>
      <w:marTop w:val="0"/>
      <w:marBottom w:val="0"/>
      <w:divBdr>
        <w:top w:val="none" w:sz="0" w:space="0" w:color="auto"/>
        <w:left w:val="none" w:sz="0" w:space="0" w:color="auto"/>
        <w:bottom w:val="none" w:sz="0" w:space="0" w:color="auto"/>
        <w:right w:val="none" w:sz="0" w:space="0" w:color="auto"/>
      </w:divBdr>
    </w:div>
    <w:div w:id="1093210488">
      <w:bodyDiv w:val="1"/>
      <w:marLeft w:val="0"/>
      <w:marRight w:val="0"/>
      <w:marTop w:val="0"/>
      <w:marBottom w:val="0"/>
      <w:divBdr>
        <w:top w:val="none" w:sz="0" w:space="0" w:color="auto"/>
        <w:left w:val="none" w:sz="0" w:space="0" w:color="auto"/>
        <w:bottom w:val="none" w:sz="0" w:space="0" w:color="auto"/>
        <w:right w:val="none" w:sz="0" w:space="0" w:color="auto"/>
      </w:divBdr>
    </w:div>
    <w:div w:id="1126579313">
      <w:bodyDiv w:val="1"/>
      <w:marLeft w:val="0"/>
      <w:marRight w:val="0"/>
      <w:marTop w:val="0"/>
      <w:marBottom w:val="0"/>
      <w:divBdr>
        <w:top w:val="none" w:sz="0" w:space="0" w:color="auto"/>
        <w:left w:val="none" w:sz="0" w:space="0" w:color="auto"/>
        <w:bottom w:val="none" w:sz="0" w:space="0" w:color="auto"/>
        <w:right w:val="none" w:sz="0" w:space="0" w:color="auto"/>
      </w:divBdr>
    </w:div>
    <w:div w:id="1156729472">
      <w:bodyDiv w:val="1"/>
      <w:marLeft w:val="0"/>
      <w:marRight w:val="0"/>
      <w:marTop w:val="0"/>
      <w:marBottom w:val="0"/>
      <w:divBdr>
        <w:top w:val="none" w:sz="0" w:space="0" w:color="auto"/>
        <w:left w:val="none" w:sz="0" w:space="0" w:color="auto"/>
        <w:bottom w:val="none" w:sz="0" w:space="0" w:color="auto"/>
        <w:right w:val="none" w:sz="0" w:space="0" w:color="auto"/>
      </w:divBdr>
      <w:divsChild>
        <w:div w:id="821190147">
          <w:marLeft w:val="720"/>
          <w:marRight w:val="0"/>
          <w:marTop w:val="0"/>
          <w:marBottom w:val="0"/>
          <w:divBdr>
            <w:top w:val="none" w:sz="0" w:space="0" w:color="auto"/>
            <w:left w:val="none" w:sz="0" w:space="0" w:color="auto"/>
            <w:bottom w:val="none" w:sz="0" w:space="0" w:color="auto"/>
            <w:right w:val="none" w:sz="0" w:space="0" w:color="auto"/>
          </w:divBdr>
        </w:div>
      </w:divsChild>
    </w:div>
    <w:div w:id="1196891753">
      <w:bodyDiv w:val="1"/>
      <w:marLeft w:val="0"/>
      <w:marRight w:val="0"/>
      <w:marTop w:val="0"/>
      <w:marBottom w:val="0"/>
      <w:divBdr>
        <w:top w:val="none" w:sz="0" w:space="0" w:color="auto"/>
        <w:left w:val="none" w:sz="0" w:space="0" w:color="auto"/>
        <w:bottom w:val="none" w:sz="0" w:space="0" w:color="auto"/>
        <w:right w:val="none" w:sz="0" w:space="0" w:color="auto"/>
      </w:divBdr>
    </w:div>
    <w:div w:id="1229144247">
      <w:bodyDiv w:val="1"/>
      <w:marLeft w:val="0"/>
      <w:marRight w:val="0"/>
      <w:marTop w:val="0"/>
      <w:marBottom w:val="0"/>
      <w:divBdr>
        <w:top w:val="none" w:sz="0" w:space="0" w:color="auto"/>
        <w:left w:val="none" w:sz="0" w:space="0" w:color="auto"/>
        <w:bottom w:val="none" w:sz="0" w:space="0" w:color="auto"/>
        <w:right w:val="none" w:sz="0" w:space="0" w:color="auto"/>
      </w:divBdr>
    </w:div>
    <w:div w:id="1304307719">
      <w:bodyDiv w:val="1"/>
      <w:marLeft w:val="0"/>
      <w:marRight w:val="0"/>
      <w:marTop w:val="0"/>
      <w:marBottom w:val="0"/>
      <w:divBdr>
        <w:top w:val="none" w:sz="0" w:space="0" w:color="auto"/>
        <w:left w:val="none" w:sz="0" w:space="0" w:color="auto"/>
        <w:bottom w:val="none" w:sz="0" w:space="0" w:color="auto"/>
        <w:right w:val="none" w:sz="0" w:space="0" w:color="auto"/>
      </w:divBdr>
    </w:div>
    <w:div w:id="1394432338">
      <w:bodyDiv w:val="1"/>
      <w:marLeft w:val="0"/>
      <w:marRight w:val="0"/>
      <w:marTop w:val="0"/>
      <w:marBottom w:val="0"/>
      <w:divBdr>
        <w:top w:val="none" w:sz="0" w:space="0" w:color="auto"/>
        <w:left w:val="none" w:sz="0" w:space="0" w:color="auto"/>
        <w:bottom w:val="none" w:sz="0" w:space="0" w:color="auto"/>
        <w:right w:val="none" w:sz="0" w:space="0" w:color="auto"/>
      </w:divBdr>
    </w:div>
    <w:div w:id="1454979137">
      <w:bodyDiv w:val="1"/>
      <w:marLeft w:val="0"/>
      <w:marRight w:val="0"/>
      <w:marTop w:val="0"/>
      <w:marBottom w:val="0"/>
      <w:divBdr>
        <w:top w:val="none" w:sz="0" w:space="0" w:color="auto"/>
        <w:left w:val="none" w:sz="0" w:space="0" w:color="auto"/>
        <w:bottom w:val="none" w:sz="0" w:space="0" w:color="auto"/>
        <w:right w:val="none" w:sz="0" w:space="0" w:color="auto"/>
      </w:divBdr>
      <w:divsChild>
        <w:div w:id="1304433954">
          <w:marLeft w:val="-1417"/>
          <w:marRight w:val="0"/>
          <w:marTop w:val="0"/>
          <w:marBottom w:val="0"/>
          <w:divBdr>
            <w:top w:val="none" w:sz="0" w:space="0" w:color="auto"/>
            <w:left w:val="none" w:sz="0" w:space="0" w:color="auto"/>
            <w:bottom w:val="none" w:sz="0" w:space="0" w:color="auto"/>
            <w:right w:val="none" w:sz="0" w:space="0" w:color="auto"/>
          </w:divBdr>
        </w:div>
      </w:divsChild>
    </w:div>
    <w:div w:id="1479028950">
      <w:bodyDiv w:val="1"/>
      <w:marLeft w:val="0"/>
      <w:marRight w:val="0"/>
      <w:marTop w:val="0"/>
      <w:marBottom w:val="0"/>
      <w:divBdr>
        <w:top w:val="none" w:sz="0" w:space="0" w:color="auto"/>
        <w:left w:val="none" w:sz="0" w:space="0" w:color="auto"/>
        <w:bottom w:val="none" w:sz="0" w:space="0" w:color="auto"/>
        <w:right w:val="none" w:sz="0" w:space="0" w:color="auto"/>
      </w:divBdr>
      <w:divsChild>
        <w:div w:id="1729651291">
          <w:marLeft w:val="72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4756225">
      <w:bodyDiv w:val="1"/>
      <w:marLeft w:val="0"/>
      <w:marRight w:val="0"/>
      <w:marTop w:val="0"/>
      <w:marBottom w:val="0"/>
      <w:divBdr>
        <w:top w:val="none" w:sz="0" w:space="0" w:color="auto"/>
        <w:left w:val="none" w:sz="0" w:space="0" w:color="auto"/>
        <w:bottom w:val="none" w:sz="0" w:space="0" w:color="auto"/>
        <w:right w:val="none" w:sz="0" w:space="0" w:color="auto"/>
      </w:divBdr>
      <w:divsChild>
        <w:div w:id="1689599373">
          <w:marLeft w:val="-1417"/>
          <w:marRight w:val="0"/>
          <w:marTop w:val="0"/>
          <w:marBottom w:val="0"/>
          <w:divBdr>
            <w:top w:val="none" w:sz="0" w:space="0" w:color="auto"/>
            <w:left w:val="none" w:sz="0" w:space="0" w:color="auto"/>
            <w:bottom w:val="none" w:sz="0" w:space="0" w:color="auto"/>
            <w:right w:val="none" w:sz="0" w:space="0" w:color="auto"/>
          </w:divBdr>
        </w:div>
      </w:divsChild>
    </w:div>
    <w:div w:id="1633514760">
      <w:bodyDiv w:val="1"/>
      <w:marLeft w:val="0"/>
      <w:marRight w:val="0"/>
      <w:marTop w:val="0"/>
      <w:marBottom w:val="0"/>
      <w:divBdr>
        <w:top w:val="none" w:sz="0" w:space="0" w:color="auto"/>
        <w:left w:val="none" w:sz="0" w:space="0" w:color="auto"/>
        <w:bottom w:val="none" w:sz="0" w:space="0" w:color="auto"/>
        <w:right w:val="none" w:sz="0" w:space="0" w:color="auto"/>
      </w:divBdr>
    </w:div>
    <w:div w:id="1736316437">
      <w:bodyDiv w:val="1"/>
      <w:marLeft w:val="0"/>
      <w:marRight w:val="0"/>
      <w:marTop w:val="0"/>
      <w:marBottom w:val="0"/>
      <w:divBdr>
        <w:top w:val="none" w:sz="0" w:space="0" w:color="auto"/>
        <w:left w:val="none" w:sz="0" w:space="0" w:color="auto"/>
        <w:bottom w:val="none" w:sz="0" w:space="0" w:color="auto"/>
        <w:right w:val="none" w:sz="0" w:space="0" w:color="auto"/>
      </w:divBdr>
    </w:div>
    <w:div w:id="1770613462">
      <w:bodyDiv w:val="1"/>
      <w:marLeft w:val="0"/>
      <w:marRight w:val="0"/>
      <w:marTop w:val="0"/>
      <w:marBottom w:val="0"/>
      <w:divBdr>
        <w:top w:val="none" w:sz="0" w:space="0" w:color="auto"/>
        <w:left w:val="none" w:sz="0" w:space="0" w:color="auto"/>
        <w:bottom w:val="none" w:sz="0" w:space="0" w:color="auto"/>
        <w:right w:val="none" w:sz="0" w:space="0" w:color="auto"/>
      </w:divBdr>
      <w:divsChild>
        <w:div w:id="1241913238">
          <w:marLeft w:val="-1417"/>
          <w:marRight w:val="0"/>
          <w:marTop w:val="0"/>
          <w:marBottom w:val="0"/>
          <w:divBdr>
            <w:top w:val="none" w:sz="0" w:space="0" w:color="auto"/>
            <w:left w:val="none" w:sz="0" w:space="0" w:color="auto"/>
            <w:bottom w:val="none" w:sz="0" w:space="0" w:color="auto"/>
            <w:right w:val="none" w:sz="0" w:space="0" w:color="auto"/>
          </w:divBdr>
        </w:div>
      </w:divsChild>
    </w:div>
    <w:div w:id="1839030546">
      <w:bodyDiv w:val="1"/>
      <w:marLeft w:val="0"/>
      <w:marRight w:val="0"/>
      <w:marTop w:val="0"/>
      <w:marBottom w:val="0"/>
      <w:divBdr>
        <w:top w:val="none" w:sz="0" w:space="0" w:color="auto"/>
        <w:left w:val="none" w:sz="0" w:space="0" w:color="auto"/>
        <w:bottom w:val="none" w:sz="0" w:space="0" w:color="auto"/>
        <w:right w:val="none" w:sz="0" w:space="0" w:color="auto"/>
      </w:divBdr>
    </w:div>
    <w:div w:id="1947301015">
      <w:bodyDiv w:val="1"/>
      <w:marLeft w:val="0"/>
      <w:marRight w:val="0"/>
      <w:marTop w:val="0"/>
      <w:marBottom w:val="0"/>
      <w:divBdr>
        <w:top w:val="none" w:sz="0" w:space="0" w:color="auto"/>
        <w:left w:val="none" w:sz="0" w:space="0" w:color="auto"/>
        <w:bottom w:val="none" w:sz="0" w:space="0" w:color="auto"/>
        <w:right w:val="none" w:sz="0" w:space="0" w:color="auto"/>
      </w:divBdr>
    </w:div>
    <w:div w:id="1977299871">
      <w:bodyDiv w:val="1"/>
      <w:marLeft w:val="0"/>
      <w:marRight w:val="0"/>
      <w:marTop w:val="0"/>
      <w:marBottom w:val="0"/>
      <w:divBdr>
        <w:top w:val="none" w:sz="0" w:space="0" w:color="auto"/>
        <w:left w:val="none" w:sz="0" w:space="0" w:color="auto"/>
        <w:bottom w:val="none" w:sz="0" w:space="0" w:color="auto"/>
        <w:right w:val="none" w:sz="0" w:space="0" w:color="auto"/>
      </w:divBdr>
    </w:div>
    <w:div w:id="2041316411">
      <w:bodyDiv w:val="1"/>
      <w:marLeft w:val="0"/>
      <w:marRight w:val="0"/>
      <w:marTop w:val="0"/>
      <w:marBottom w:val="0"/>
      <w:divBdr>
        <w:top w:val="none" w:sz="0" w:space="0" w:color="auto"/>
        <w:left w:val="none" w:sz="0" w:space="0" w:color="auto"/>
        <w:bottom w:val="none" w:sz="0" w:space="0" w:color="auto"/>
        <w:right w:val="none" w:sz="0" w:space="0" w:color="auto"/>
      </w:divBdr>
      <w:divsChild>
        <w:div w:id="367528206">
          <w:marLeft w:val="-1417"/>
          <w:marRight w:val="0"/>
          <w:marTop w:val="0"/>
          <w:marBottom w:val="0"/>
          <w:divBdr>
            <w:top w:val="none" w:sz="0" w:space="0" w:color="auto"/>
            <w:left w:val="none" w:sz="0" w:space="0" w:color="auto"/>
            <w:bottom w:val="none" w:sz="0" w:space="0" w:color="auto"/>
            <w:right w:val="none" w:sz="0" w:space="0" w:color="auto"/>
          </w:divBdr>
        </w:div>
      </w:divsChild>
    </w:div>
    <w:div w:id="2093818511">
      <w:bodyDiv w:val="1"/>
      <w:marLeft w:val="0"/>
      <w:marRight w:val="0"/>
      <w:marTop w:val="0"/>
      <w:marBottom w:val="0"/>
      <w:divBdr>
        <w:top w:val="none" w:sz="0" w:space="0" w:color="auto"/>
        <w:left w:val="none" w:sz="0" w:space="0" w:color="auto"/>
        <w:bottom w:val="none" w:sz="0" w:space="0" w:color="auto"/>
        <w:right w:val="none" w:sz="0" w:space="0" w:color="auto"/>
      </w:divBdr>
      <w:divsChild>
        <w:div w:id="446387326">
          <w:marLeft w:val="-141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ocket.io/docs/v4/"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loudinary.com/documentation/image_upload_api_re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ongoosejs.com/docs/" TargetMode="External"/><Relationship Id="rId10" Type="http://schemas.openxmlformats.org/officeDocument/2006/relationships/header" Target="head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legacy.reactjs.org/docs/getting-started.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6E2C5-91B7-4D4B-A095-5F75817A2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400</TotalTime>
  <Pages>33</Pages>
  <Words>5307</Words>
  <Characters>30256</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TIEN DAT</dc:creator>
  <cp:lastModifiedBy>TIEN DAT</cp:lastModifiedBy>
  <cp:revision>97</cp:revision>
  <cp:lastPrinted>2023-04-28T16:24:00Z</cp:lastPrinted>
  <dcterms:created xsi:type="dcterms:W3CDTF">2023-04-26T09:33:00Z</dcterms:created>
  <dcterms:modified xsi:type="dcterms:W3CDTF">2023-04-28T16:24:00Z</dcterms:modified>
</cp:coreProperties>
</file>